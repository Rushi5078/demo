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8622A" w:rsidP="005726DD" w:rsidRDefault="00B8622A" w14:paraId="5E4454B9" w14:textId="29DE61B5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B8622A" w:rsidP="005726DD" w:rsidRDefault="00B8622A" w14:paraId="7E731F96" w14:textId="76EBE840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218FAA4A" w14:textId="75E4EC52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1F84A8D5" w14:textId="030F6E11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395960" w:rsidP="005726DD" w:rsidRDefault="00C9148C" w14:paraId="3F4DC5F3" w14:textId="7E01B1B8">
      <w:pPr>
        <w:pStyle w:val="Header"/>
        <w:tabs>
          <w:tab w:val="clear" w:pos="8640"/>
        </w:tabs>
        <w:jc w:val="left"/>
        <w:rPr>
          <w:rFonts w:ascii="Tahoma" w:hAnsi="Tahoma" w:cs="Tahoma"/>
          <w:bCs/>
          <w:sz w:val="64"/>
        </w:rPr>
      </w:pPr>
      <w:r>
        <w:rPr>
          <w:b/>
          <w:noProof/>
          <w:color w:val="0000FF"/>
        </w:rPr>
        <w:drawing>
          <wp:anchor distT="0" distB="0" distL="114300" distR="114300" simplePos="0" relativeHeight="251671040" behindDoc="1" locked="0" layoutInCell="1" allowOverlap="1" wp14:anchorId="60EC5BD4" wp14:editId="7743458D">
            <wp:simplePos x="0" y="0"/>
            <wp:positionH relativeFrom="margin">
              <wp:posOffset>1400175</wp:posOffset>
            </wp:positionH>
            <wp:positionV relativeFrom="paragraph">
              <wp:posOffset>9525</wp:posOffset>
            </wp:positionV>
            <wp:extent cx="3009900" cy="547370"/>
            <wp:effectExtent l="0" t="0" r="0" b="5080"/>
            <wp:wrapTight wrapText="bothSides">
              <wp:wrapPolygon edited="0">
                <wp:start x="0" y="0"/>
                <wp:lineTo x="0" y="21049"/>
                <wp:lineTo x="21463" y="21049"/>
                <wp:lineTo x="2146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5726DD" w:rsidR="00395960" w:rsidP="005726DD" w:rsidRDefault="00395960" w14:paraId="25AFDB90" w14:textId="75C76885">
      <w:pPr>
        <w:pStyle w:val="Header"/>
        <w:tabs>
          <w:tab w:val="clear" w:pos="8640"/>
        </w:tabs>
        <w:jc w:val="left"/>
        <w:rPr>
          <w:rFonts w:ascii="Segoe UI Light" w:hAnsi="Segoe UI Light" w:cs="Tahoma"/>
          <w:bCs/>
          <w:sz w:val="64"/>
        </w:rPr>
      </w:pPr>
    </w:p>
    <w:p w:rsidR="00F42980" w:rsidP="005726DD" w:rsidRDefault="00F42980" w14:paraId="6686E672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60439A06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AE19FF" w:rsidP="005726DD" w:rsidRDefault="00AE19FF" w14:paraId="1C78C6A0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AE19FF" w14:paraId="6068B7EC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  <w:r>
        <w:rPr>
          <w:b/>
          <w:color w:val="0000FF"/>
        </w:rPr>
        <w:tab/>
      </w:r>
    </w:p>
    <w:p w:rsidR="00F42980" w:rsidP="005726DD" w:rsidRDefault="00F42980" w14:paraId="2C64C3BC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30B5C576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271DFE" w14:paraId="48650241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  <w:r>
        <w:rPr>
          <w:b/>
          <w:noProof/>
          <w:color w:val="0000FF"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358FA85" wp14:editId="57199BF1">
                <wp:simplePos x="0" y="0"/>
                <wp:positionH relativeFrom="column">
                  <wp:posOffset>-100012</wp:posOffset>
                </wp:positionH>
                <wp:positionV relativeFrom="paragraph">
                  <wp:posOffset>42862</wp:posOffset>
                </wp:positionV>
                <wp:extent cx="5645785" cy="1995487"/>
                <wp:effectExtent l="0" t="0" r="0" b="50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785" cy="19954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7E12" w:rsidP="00271DFE" w:rsidRDefault="0008662B" w14:paraId="33231701" w14:textId="609F799E">
                            <w:pPr>
                              <w:pStyle w:val="Header"/>
                              <w:tabs>
                                <w:tab w:val="clear" w:pos="8640"/>
                              </w:tabs>
                              <w:spacing w:line="240" w:lineRule="auto"/>
                              <w:ind w:firstLine="720"/>
                              <w:jc w:val="center"/>
                              <w:rPr>
                                <w:rFonts w:ascii="Segoe UI Light" w:hAnsi="Segoe UI Light" w:cs="Arial"/>
                                <w:bCs/>
                                <w:color w:val="000000" w:themeColor="text1"/>
                                <w:sz w:val="56"/>
                              </w:rPr>
                            </w:pPr>
                            <w:r>
                              <w:rPr>
                                <w:rFonts w:ascii="Segoe UI Light" w:hAnsi="Segoe UI Light" w:cs="Arial"/>
                                <w:bCs/>
                                <w:color w:val="000000" w:themeColor="text1"/>
                                <w:sz w:val="56"/>
                              </w:rPr>
                              <w:t xml:space="preserve">Configuration of </w:t>
                            </w:r>
                            <w:r w:rsidR="00A77C41">
                              <w:rPr>
                                <w:rFonts w:ascii="Segoe UI Light" w:hAnsi="Segoe UI Light" w:cs="Arial"/>
                                <w:bCs/>
                                <w:color w:val="000000" w:themeColor="text1"/>
                                <w:sz w:val="56"/>
                              </w:rPr>
                              <w:t>CICD for</w:t>
                            </w:r>
                            <w:r>
                              <w:rPr>
                                <w:rFonts w:ascii="Segoe UI Light" w:hAnsi="Segoe UI Light" w:cs="Arial"/>
                                <w:bCs/>
                                <w:color w:val="000000" w:themeColor="text1"/>
                                <w:sz w:val="56"/>
                              </w:rPr>
                              <w:t xml:space="preserve"> </w:t>
                            </w:r>
                            <w:r w:rsidR="00200613">
                              <w:rPr>
                                <w:rFonts w:ascii="Segoe UI Light" w:hAnsi="Segoe UI Light" w:cs="Arial"/>
                                <w:bCs/>
                                <w:color w:val="000000" w:themeColor="text1"/>
                                <w:sz w:val="56"/>
                              </w:rPr>
                              <w:t>ACD Autorenewal Service</w:t>
                            </w:r>
                          </w:p>
                          <w:p w:rsidR="00CF726C" w:rsidP="00271DFE" w:rsidRDefault="00CF726C" w14:paraId="25391BA8" w14:textId="77777777">
                            <w:pPr>
                              <w:pStyle w:val="Header"/>
                              <w:tabs>
                                <w:tab w:val="clear" w:pos="8640"/>
                              </w:tabs>
                              <w:spacing w:line="240" w:lineRule="auto"/>
                              <w:ind w:firstLine="720"/>
                              <w:jc w:val="center"/>
                              <w:rPr>
                                <w:rFonts w:ascii="Segoe UI Light" w:hAnsi="Segoe UI Light" w:cs="Arial"/>
                                <w:bCs/>
                                <w:color w:val="000000" w:themeColor="text1"/>
                                <w:sz w:val="56"/>
                              </w:rPr>
                            </w:pPr>
                          </w:p>
                          <w:p w:rsidR="00CF726C" w:rsidP="00271DFE" w:rsidRDefault="00CF726C" w14:paraId="28BB6B9F" w14:textId="39F1B9C2">
                            <w:pPr>
                              <w:pStyle w:val="Header"/>
                              <w:tabs>
                                <w:tab w:val="clear" w:pos="8640"/>
                              </w:tabs>
                              <w:spacing w:line="240" w:lineRule="auto"/>
                              <w:ind w:firstLine="720"/>
                              <w:jc w:val="center"/>
                              <w:rPr>
                                <w:rFonts w:ascii="Segoe UI Light" w:hAnsi="Segoe UI Light" w:cs="Arial"/>
                                <w:b/>
                                <w:color w:val="000000" w:themeColor="text1"/>
                                <w:sz w:val="22"/>
                              </w:rPr>
                            </w:pPr>
                          </w:p>
                          <w:p w:rsidR="00CF726C" w:rsidP="00271DFE" w:rsidRDefault="00CF726C" w14:paraId="7E4D4BCE" w14:textId="739A76A5">
                            <w:pPr>
                              <w:pStyle w:val="Header"/>
                              <w:tabs>
                                <w:tab w:val="clear" w:pos="8640"/>
                              </w:tabs>
                              <w:spacing w:line="240" w:lineRule="auto"/>
                              <w:ind w:firstLine="720"/>
                              <w:jc w:val="center"/>
                              <w:rPr>
                                <w:rFonts w:ascii="Segoe UI Light" w:hAnsi="Segoe UI Light" w:cs="Arial"/>
                                <w:b/>
                                <w:color w:val="000000" w:themeColor="text1"/>
                                <w:sz w:val="22"/>
                              </w:rPr>
                            </w:pPr>
                          </w:p>
                          <w:p w:rsidRPr="00271DFE" w:rsidR="00CF726C" w:rsidP="00271DFE" w:rsidRDefault="00CF726C" w14:paraId="07C67B3A" w14:textId="327EAFA7">
                            <w:pPr>
                              <w:pStyle w:val="Header"/>
                              <w:tabs>
                                <w:tab w:val="clear" w:pos="8640"/>
                              </w:tabs>
                              <w:spacing w:line="240" w:lineRule="auto"/>
                              <w:ind w:firstLine="720"/>
                              <w:jc w:val="center"/>
                              <w:rPr>
                                <w:rFonts w:ascii="Segoe UI Light" w:hAnsi="Segoe UI Light" w:cs="Arial"/>
                                <w:b/>
                                <w:color w:val="000000" w:themeColor="text1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86B65E3">
              <v:rect id="Rectangle 9" style="position:absolute;margin-left:-7.85pt;margin-top:3.35pt;width:444.55pt;height:157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white [3212]" stroked="f" strokeweight="2pt" w14:anchorId="5358FA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">
                <v:textbox>
                  <w:txbxContent>
                    <w:p w:rsidR="00317E12" w:rsidP="00271DFE" w:rsidRDefault="0008662B" w14:paraId="60EF93EE" w14:textId="609F799E">
                      <w:pPr>
                        <w:pStyle w:val="Header"/>
                        <w:tabs>
                          <w:tab w:val="clear" w:pos="8640"/>
                        </w:tabs>
                        <w:spacing w:line="240" w:lineRule="auto"/>
                        <w:ind w:firstLine="720"/>
                        <w:jc w:val="center"/>
                        <w:rPr>
                          <w:rFonts w:ascii="Segoe UI Light" w:hAnsi="Segoe UI Light" w:cs="Arial"/>
                          <w:bCs/>
                          <w:color w:val="000000" w:themeColor="text1"/>
                          <w:sz w:val="56"/>
                        </w:rPr>
                      </w:pPr>
                      <w:r>
                        <w:rPr>
                          <w:rFonts w:ascii="Segoe UI Light" w:hAnsi="Segoe UI Light" w:cs="Arial"/>
                          <w:bCs/>
                          <w:color w:val="000000" w:themeColor="text1"/>
                          <w:sz w:val="56"/>
                        </w:rPr>
                        <w:t xml:space="preserve">Configuration of </w:t>
                      </w:r>
                      <w:r w:rsidR="00A77C41">
                        <w:rPr>
                          <w:rFonts w:ascii="Segoe UI Light" w:hAnsi="Segoe UI Light" w:cs="Arial"/>
                          <w:bCs/>
                          <w:color w:val="000000" w:themeColor="text1"/>
                          <w:sz w:val="56"/>
                        </w:rPr>
                        <w:t>CICD for</w:t>
                      </w:r>
                      <w:r>
                        <w:rPr>
                          <w:rFonts w:ascii="Segoe UI Light" w:hAnsi="Segoe UI Light" w:cs="Arial"/>
                          <w:bCs/>
                          <w:color w:val="000000" w:themeColor="text1"/>
                          <w:sz w:val="56"/>
                        </w:rPr>
                        <w:t xml:space="preserve"> </w:t>
                      </w:r>
                      <w:r w:rsidR="00200613">
                        <w:rPr>
                          <w:rFonts w:ascii="Segoe UI Light" w:hAnsi="Segoe UI Light" w:cs="Arial"/>
                          <w:bCs/>
                          <w:color w:val="000000" w:themeColor="text1"/>
                          <w:sz w:val="56"/>
                        </w:rPr>
                        <w:t>ACD Autorenewal Service</w:t>
                      </w:r>
                    </w:p>
                    <w:p w:rsidR="00CF726C" w:rsidP="00271DFE" w:rsidRDefault="00CF726C" w14:paraId="672A6659" w14:textId="77777777">
                      <w:pPr>
                        <w:pStyle w:val="Header"/>
                        <w:tabs>
                          <w:tab w:val="clear" w:pos="8640"/>
                        </w:tabs>
                        <w:spacing w:line="240" w:lineRule="auto"/>
                        <w:ind w:firstLine="720"/>
                        <w:jc w:val="center"/>
                        <w:rPr>
                          <w:rFonts w:ascii="Segoe UI Light" w:hAnsi="Segoe UI Light" w:cs="Arial"/>
                          <w:bCs/>
                          <w:color w:val="000000" w:themeColor="text1"/>
                          <w:sz w:val="56"/>
                        </w:rPr>
                      </w:pPr>
                    </w:p>
                    <w:p w:rsidR="00CF726C" w:rsidP="00271DFE" w:rsidRDefault="00CF726C" w14:paraId="0A37501D" w14:textId="39F1B9C2">
                      <w:pPr>
                        <w:pStyle w:val="Header"/>
                        <w:tabs>
                          <w:tab w:val="clear" w:pos="8640"/>
                        </w:tabs>
                        <w:spacing w:line="240" w:lineRule="auto"/>
                        <w:ind w:firstLine="720"/>
                        <w:jc w:val="center"/>
                        <w:rPr>
                          <w:rFonts w:ascii="Segoe UI Light" w:hAnsi="Segoe UI Light" w:cs="Arial"/>
                          <w:b/>
                          <w:color w:val="000000" w:themeColor="text1"/>
                          <w:sz w:val="22"/>
                        </w:rPr>
                      </w:pPr>
                    </w:p>
                    <w:p w:rsidR="00CF726C" w:rsidP="00271DFE" w:rsidRDefault="00CF726C" w14:paraId="5DAB6C7B" w14:textId="739A76A5">
                      <w:pPr>
                        <w:pStyle w:val="Header"/>
                        <w:tabs>
                          <w:tab w:val="clear" w:pos="8640"/>
                        </w:tabs>
                        <w:spacing w:line="240" w:lineRule="auto"/>
                        <w:ind w:firstLine="720"/>
                        <w:jc w:val="center"/>
                        <w:rPr>
                          <w:rFonts w:ascii="Segoe UI Light" w:hAnsi="Segoe UI Light" w:cs="Arial"/>
                          <w:b/>
                          <w:color w:val="000000" w:themeColor="text1"/>
                          <w:sz w:val="22"/>
                        </w:rPr>
                      </w:pPr>
                    </w:p>
                    <w:p w:rsidRPr="00271DFE" w:rsidR="00CF726C" w:rsidP="00271DFE" w:rsidRDefault="00CF726C" w14:paraId="02EB378F" w14:textId="327EAFA7">
                      <w:pPr>
                        <w:pStyle w:val="Header"/>
                        <w:tabs>
                          <w:tab w:val="clear" w:pos="8640"/>
                        </w:tabs>
                        <w:spacing w:line="240" w:lineRule="auto"/>
                        <w:ind w:firstLine="720"/>
                        <w:jc w:val="center"/>
                        <w:rPr>
                          <w:rFonts w:ascii="Segoe UI Light" w:hAnsi="Segoe UI Light" w:cs="Arial"/>
                          <w:b/>
                          <w:color w:val="000000" w:themeColor="text1"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42980" w:rsidP="005726DD" w:rsidRDefault="00F42980" w14:paraId="66144EE7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3423E536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601D14AB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56AECBF8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0AD3DFDC" w14:textId="233E1144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7D3FAA93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0E7FB753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54A8B09C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668C391F" w14:textId="3321A086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CF726C" w14:paraId="2C783C0B" w14:textId="7C674F7D">
      <w:pPr>
        <w:pStyle w:val="Header"/>
        <w:tabs>
          <w:tab w:val="clear" w:pos="8640"/>
        </w:tabs>
        <w:jc w:val="left"/>
        <w:rPr>
          <w:b/>
          <w:color w:val="0000FF"/>
        </w:rPr>
      </w:pPr>
      <w:r>
        <w:rPr>
          <w:b/>
          <w:noProof/>
          <w:color w:val="0000FF"/>
          <w:lang w:val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70E01AB" wp14:editId="69DBB268">
                <wp:simplePos x="0" y="0"/>
                <wp:positionH relativeFrom="column">
                  <wp:posOffset>685800</wp:posOffset>
                </wp:positionH>
                <wp:positionV relativeFrom="paragraph">
                  <wp:posOffset>5443</wp:posOffset>
                </wp:positionV>
                <wp:extent cx="4201886" cy="876300"/>
                <wp:effectExtent l="0" t="0" r="825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886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F726C" w:rsidR="00317E12" w:rsidP="0008662B" w:rsidRDefault="0008662B" w14:paraId="4E7C4A82" w14:textId="25A85C43">
                            <w:pPr>
                              <w:pStyle w:val="BodyText"/>
                              <w:spacing w:line="240" w:lineRule="auto"/>
                              <w:ind w:left="720"/>
                              <w:jc w:val="center"/>
                              <w:rPr>
                                <w:rFonts w:ascii="Arial Black" w:hAnsi="Arial Black" w:cs="Arial"/>
                                <w:b/>
                                <w:color w:val="000000" w:themeColor="text1"/>
                                <w:sz w:val="16"/>
                                <w:lang w:val="en-IN"/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color w:val="000000" w:themeColor="text1"/>
                                <w:sz w:val="44"/>
                                <w:lang w:val="en-IN"/>
                              </w:rPr>
                              <w:t>ACD5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E693597">
              <v:rect id="Rectangle 12" style="position:absolute;margin-left:54pt;margin-top:.45pt;width:330.85pt;height:69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ed="f" stroked="f" strokeweight="2pt" w14:anchorId="170E01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">
                <v:textbox inset="0,0,0,0">
                  <w:txbxContent>
                    <w:p w:rsidRPr="00CF726C" w:rsidR="00317E12" w:rsidP="0008662B" w:rsidRDefault="0008662B" w14:paraId="13B2BAF5" w14:textId="25A85C43">
                      <w:pPr>
                        <w:pStyle w:val="BodyText"/>
                        <w:spacing w:line="240" w:lineRule="auto"/>
                        <w:ind w:left="720"/>
                        <w:jc w:val="center"/>
                        <w:rPr>
                          <w:rFonts w:ascii="Arial Black" w:hAnsi="Arial Black" w:cs="Arial"/>
                          <w:b/>
                          <w:color w:val="000000" w:themeColor="text1"/>
                          <w:sz w:val="16"/>
                          <w:lang w:val="en-IN"/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color w:val="000000" w:themeColor="text1"/>
                          <w:sz w:val="44"/>
                          <w:lang w:val="en-IN"/>
                        </w:rPr>
                        <w:t>ACD5</w:t>
                      </w:r>
                    </w:p>
                  </w:txbxContent>
                </v:textbox>
              </v:rect>
            </w:pict>
          </mc:Fallback>
        </mc:AlternateContent>
      </w:r>
    </w:p>
    <w:p w:rsidR="00F42980" w:rsidP="005726DD" w:rsidRDefault="00F42980" w14:paraId="1BA44D69" w14:textId="7E4A1DD4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093A7FB4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2441C59A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0A467B0B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4CEAFD28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6DFECF28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635E1363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2B1A9F7F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37659F82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50A505EF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65E17524" w14:textId="77777777">
      <w:pPr>
        <w:pStyle w:val="Header"/>
        <w:tabs>
          <w:tab w:val="clear" w:pos="8640"/>
        </w:tabs>
        <w:jc w:val="left"/>
        <w:rPr>
          <w:b/>
          <w:color w:val="0000FF"/>
        </w:rPr>
      </w:pPr>
    </w:p>
    <w:p w:rsidR="00F42980" w:rsidP="005726DD" w:rsidRDefault="00F42980" w14:paraId="1557E5AF" w14:textId="77777777">
      <w:pPr>
        <w:pStyle w:val="Header"/>
        <w:tabs>
          <w:tab w:val="clear" w:pos="8640"/>
        </w:tabs>
        <w:jc w:val="left"/>
        <w:rPr>
          <w:rFonts w:cs="Arial"/>
          <w:bCs/>
        </w:rPr>
      </w:pPr>
    </w:p>
    <w:p w:rsidR="00F42980" w:rsidP="005726DD" w:rsidRDefault="00F42980" w14:paraId="68132ADC" w14:textId="77777777">
      <w:pPr>
        <w:pStyle w:val="Header"/>
        <w:jc w:val="left"/>
      </w:pPr>
    </w:p>
    <w:p w:rsidR="00844A36" w:rsidRDefault="00844A36" w14:paraId="42603448" w14:textId="77777777">
      <w:pPr>
        <w:rPr>
          <w:b/>
          <w:szCs w:val="20"/>
          <w:lang w:val="en-GB"/>
        </w:rPr>
      </w:pPr>
      <w:r>
        <w:rPr>
          <w:b/>
        </w:rPr>
        <w:br w:type="page"/>
      </w:r>
    </w:p>
    <w:p w:rsidR="00A71063" w:rsidP="005726DD" w:rsidRDefault="00A71063" w14:paraId="7FC27961" w14:textId="77777777">
      <w:pPr>
        <w:pStyle w:val="Header"/>
        <w:tabs>
          <w:tab w:val="clear" w:pos="8640"/>
        </w:tabs>
        <w:jc w:val="left"/>
        <w:rPr>
          <w:rFonts w:cs="Arial"/>
          <w:bCs/>
        </w:rPr>
      </w:pPr>
    </w:p>
    <w:p w:rsidRPr="00644796" w:rsidR="005C3527" w:rsidP="006748BA" w:rsidRDefault="005C3527" w14:paraId="62B78C86" w14:textId="77777777">
      <w:pPr>
        <w:pStyle w:val="TitleNew"/>
        <w:tabs>
          <w:tab w:val="left" w:pos="4332"/>
        </w:tabs>
        <w:jc w:val="center"/>
      </w:pPr>
      <w:r w:rsidRPr="004850CE">
        <w:t>Document Revision History</w:t>
      </w:r>
    </w:p>
    <w:p w:rsidR="00A41D65" w:rsidP="00A41D65" w:rsidRDefault="00A41D65" w14:paraId="3696EE7C" w14:textId="77777777">
      <w:pPr>
        <w:pStyle w:val="Header"/>
        <w:rPr>
          <w:b/>
          <w:color w:val="0000FF"/>
        </w:rPr>
      </w:pPr>
    </w:p>
    <w:p w:rsidR="00F42980" w:rsidP="005726DD" w:rsidRDefault="00F42980" w14:paraId="7B181D3F" w14:textId="77777777">
      <w:pPr>
        <w:pStyle w:val="Header"/>
        <w:tabs>
          <w:tab w:val="clear" w:pos="8640"/>
        </w:tabs>
        <w:jc w:val="left"/>
        <w:rPr>
          <w:rFonts w:cs="Arial"/>
          <w:bCs/>
        </w:rPr>
      </w:pPr>
    </w:p>
    <w:p w:rsidRPr="000672A4" w:rsidR="00A41D65" w:rsidP="00A41D65" w:rsidRDefault="00A41D65" w14:paraId="672701CE" w14:textId="77777777">
      <w:pPr>
        <w:pStyle w:val="Header"/>
        <w:rPr>
          <w:rFonts w:ascii="Arial" w:hAnsi="Arial" w:cs="Arial"/>
          <w:bCs/>
        </w:rPr>
      </w:pPr>
      <w:r w:rsidRPr="000672A4">
        <w:rPr>
          <w:rFonts w:ascii="Arial" w:hAnsi="Arial" w:cs="Arial"/>
          <w:b/>
        </w:rPr>
        <w:t>Document Revision History</w:t>
      </w:r>
    </w:p>
    <w:p w:rsidR="00A41D65" w:rsidP="005726DD" w:rsidRDefault="00A41D65" w14:paraId="5E7D28DB" w14:textId="77777777">
      <w:pPr>
        <w:pStyle w:val="Header"/>
        <w:tabs>
          <w:tab w:val="clear" w:pos="8640"/>
        </w:tabs>
        <w:jc w:val="left"/>
        <w:rPr>
          <w:rFonts w:cs="Arial"/>
          <w:bCs/>
        </w:rPr>
      </w:pPr>
    </w:p>
    <w:tbl>
      <w:tblPr>
        <w:tblStyle w:val="TableXp"/>
        <w:tblW w:w="8870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1020"/>
        <w:gridCol w:w="1080"/>
        <w:gridCol w:w="1890"/>
        <w:gridCol w:w="1487"/>
        <w:gridCol w:w="1710"/>
        <w:gridCol w:w="1683"/>
      </w:tblGrid>
      <w:tr w:rsidRPr="003D7609" w:rsidR="00167961" w:rsidTr="007B28AC" w14:paraId="4397520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tcW w:w="1020" w:type="dxa"/>
          </w:tcPr>
          <w:p w:rsidRPr="003D7609" w:rsidR="004616B2" w:rsidP="00317E12" w:rsidRDefault="004616B2" w14:paraId="02953E6B" w14:textId="77777777">
            <w:pPr>
              <w:rPr>
                <w:rFonts w:ascii="Arial" w:hAnsi="Arial" w:cs="Arial"/>
                <w:szCs w:val="20"/>
              </w:rPr>
            </w:pPr>
            <w:r w:rsidRPr="003D7609">
              <w:rPr>
                <w:rFonts w:ascii="Arial" w:hAnsi="Arial" w:cs="Arial"/>
                <w:szCs w:val="20"/>
              </w:rPr>
              <w:t>Version</w:t>
            </w:r>
          </w:p>
        </w:tc>
        <w:tc>
          <w:tcPr>
            <w:tcW w:w="1080" w:type="dxa"/>
          </w:tcPr>
          <w:p w:rsidRPr="003D7609" w:rsidR="004616B2" w:rsidP="00317E12" w:rsidRDefault="004616B2" w14:paraId="32882EB7" w14:textId="77777777">
            <w:pPr>
              <w:rPr>
                <w:rFonts w:ascii="Arial" w:hAnsi="Arial" w:cs="Arial"/>
                <w:szCs w:val="20"/>
              </w:rPr>
            </w:pPr>
            <w:r w:rsidRPr="003D7609">
              <w:rPr>
                <w:rFonts w:ascii="Arial" w:hAnsi="Arial" w:cs="Arial"/>
                <w:szCs w:val="20"/>
              </w:rPr>
              <w:t>Date</w:t>
            </w:r>
          </w:p>
        </w:tc>
        <w:tc>
          <w:tcPr>
            <w:tcW w:w="1890" w:type="dxa"/>
          </w:tcPr>
          <w:p w:rsidRPr="003D7609" w:rsidR="004616B2" w:rsidP="00317E12" w:rsidRDefault="004616B2" w14:paraId="2D7503E4" w14:textId="77777777">
            <w:pPr>
              <w:rPr>
                <w:rFonts w:ascii="Arial" w:hAnsi="Arial" w:cs="Arial"/>
                <w:szCs w:val="20"/>
              </w:rPr>
            </w:pPr>
            <w:r w:rsidRPr="003D7609">
              <w:rPr>
                <w:rFonts w:ascii="Arial" w:hAnsi="Arial" w:cs="Arial"/>
                <w:szCs w:val="20"/>
              </w:rPr>
              <w:t>Description</w:t>
            </w:r>
          </w:p>
        </w:tc>
        <w:tc>
          <w:tcPr>
            <w:tcW w:w="1487" w:type="dxa"/>
          </w:tcPr>
          <w:p w:rsidRPr="003D7609" w:rsidR="004616B2" w:rsidP="00317E12" w:rsidRDefault="004616B2" w14:paraId="7D231166" w14:textId="77777777">
            <w:pPr>
              <w:rPr>
                <w:rFonts w:ascii="Arial" w:hAnsi="Arial" w:cs="Arial"/>
                <w:szCs w:val="20"/>
              </w:rPr>
            </w:pPr>
            <w:r w:rsidRPr="003D7609">
              <w:rPr>
                <w:rFonts w:ascii="Arial" w:hAnsi="Arial" w:cs="Arial"/>
                <w:szCs w:val="20"/>
              </w:rPr>
              <w:t>Author</w:t>
            </w:r>
          </w:p>
        </w:tc>
        <w:tc>
          <w:tcPr>
            <w:tcW w:w="1710" w:type="dxa"/>
          </w:tcPr>
          <w:p w:rsidRPr="003D7609" w:rsidR="004616B2" w:rsidP="00317E12" w:rsidRDefault="004616B2" w14:paraId="455F7283" w14:textId="77777777">
            <w:pPr>
              <w:rPr>
                <w:rFonts w:ascii="Arial" w:hAnsi="Arial" w:cs="Arial"/>
                <w:szCs w:val="20"/>
              </w:rPr>
            </w:pPr>
            <w:r w:rsidRPr="003D7609">
              <w:rPr>
                <w:rFonts w:ascii="Arial" w:hAnsi="Arial" w:cs="Arial"/>
                <w:szCs w:val="20"/>
              </w:rPr>
              <w:t>Reviewed By</w:t>
            </w:r>
          </w:p>
        </w:tc>
        <w:tc>
          <w:tcPr>
            <w:tcW w:w="1683" w:type="dxa"/>
          </w:tcPr>
          <w:p w:rsidRPr="003D7609" w:rsidR="004616B2" w:rsidP="00317E12" w:rsidRDefault="004616B2" w14:paraId="79B8DA30" w14:textId="77777777">
            <w:pPr>
              <w:rPr>
                <w:rFonts w:ascii="Arial" w:hAnsi="Arial" w:cs="Arial"/>
                <w:szCs w:val="20"/>
              </w:rPr>
            </w:pPr>
            <w:r w:rsidRPr="003D7609">
              <w:rPr>
                <w:rFonts w:ascii="Arial" w:hAnsi="Arial" w:cs="Arial"/>
                <w:szCs w:val="20"/>
              </w:rPr>
              <w:t>Approved By</w:t>
            </w:r>
          </w:p>
        </w:tc>
      </w:tr>
      <w:tr w:rsidRPr="004E030F" w:rsidR="0099000B" w:rsidTr="00F644D4" w14:paraId="4F038922" w14:textId="77777777">
        <w:trPr>
          <w:trHeight w:val="1115"/>
        </w:trPr>
        <w:tc>
          <w:tcPr>
            <w:tcW w:w="1020" w:type="dxa"/>
          </w:tcPr>
          <w:p w:rsidRPr="004E030F" w:rsidR="004616B2" w:rsidP="00317E12" w:rsidRDefault="00B0389F" w14:paraId="1F32DAA5" w14:textId="414C7B9A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</w:t>
            </w:r>
            <w:r w:rsidR="00E67F5F">
              <w:rPr>
                <w:rFonts w:cs="Arial"/>
                <w:szCs w:val="20"/>
              </w:rPr>
              <w:t>.0</w:t>
            </w:r>
          </w:p>
        </w:tc>
        <w:tc>
          <w:tcPr>
            <w:tcW w:w="1080" w:type="dxa"/>
          </w:tcPr>
          <w:p w:rsidRPr="004E030F" w:rsidR="004616B2" w:rsidP="00317E12" w:rsidRDefault="00200613" w14:paraId="7CFAA855" w14:textId="3FA477DA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21st</w:t>
            </w:r>
            <w:r w:rsidR="00F644D4">
              <w:rPr>
                <w:rFonts w:cs="Arial"/>
                <w:szCs w:val="20"/>
              </w:rPr>
              <w:t xml:space="preserve"> Ju</w:t>
            </w:r>
            <w:r>
              <w:rPr>
                <w:rFonts w:cs="Arial"/>
                <w:szCs w:val="20"/>
              </w:rPr>
              <w:t>ly</w:t>
            </w:r>
            <w:r w:rsidR="00F644D4">
              <w:rPr>
                <w:rFonts w:cs="Arial"/>
                <w:szCs w:val="20"/>
              </w:rPr>
              <w:t xml:space="preserve"> 2022</w:t>
            </w:r>
          </w:p>
        </w:tc>
        <w:tc>
          <w:tcPr>
            <w:tcW w:w="1890" w:type="dxa"/>
          </w:tcPr>
          <w:p w:rsidRPr="00F644D4" w:rsidR="00F644D4" w:rsidP="00F644D4" w:rsidRDefault="00F644D4" w14:paraId="3C600260" w14:textId="7255FB92">
            <w:pPr>
              <w:rPr>
                <w:rFonts w:cs="Arial"/>
                <w:szCs w:val="20"/>
              </w:rPr>
            </w:pPr>
            <w:r w:rsidRPr="00F644D4">
              <w:rPr>
                <w:rFonts w:cs="Arial"/>
                <w:szCs w:val="20"/>
              </w:rPr>
              <w:t xml:space="preserve">Configuration of </w:t>
            </w:r>
            <w:r w:rsidR="00A77C41">
              <w:rPr>
                <w:rFonts w:cs="Arial"/>
                <w:szCs w:val="20"/>
              </w:rPr>
              <w:t>CICD</w:t>
            </w:r>
            <w:r w:rsidRPr="00F644D4">
              <w:rPr>
                <w:rFonts w:cs="Arial"/>
                <w:szCs w:val="20"/>
              </w:rPr>
              <w:t xml:space="preserve"> </w:t>
            </w:r>
            <w:r w:rsidR="00A651AD">
              <w:rPr>
                <w:rFonts w:cs="Arial"/>
                <w:szCs w:val="20"/>
              </w:rPr>
              <w:t xml:space="preserve">for </w:t>
            </w:r>
            <w:r w:rsidR="00200613">
              <w:rPr>
                <w:rFonts w:cs="Arial"/>
                <w:szCs w:val="20"/>
              </w:rPr>
              <w:t>ACD Autorenewal</w:t>
            </w:r>
            <w:r w:rsidRPr="00F644D4">
              <w:rPr>
                <w:rFonts w:cs="Arial"/>
                <w:szCs w:val="20"/>
              </w:rPr>
              <w:t xml:space="preserve"> </w:t>
            </w:r>
            <w:r w:rsidR="00200613">
              <w:rPr>
                <w:rFonts w:cs="Arial"/>
                <w:szCs w:val="20"/>
              </w:rPr>
              <w:t>Service</w:t>
            </w:r>
          </w:p>
          <w:p w:rsidRPr="004E030F" w:rsidR="004616B2" w:rsidP="00317E12" w:rsidRDefault="004616B2" w14:paraId="3718AE27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487" w:type="dxa"/>
          </w:tcPr>
          <w:p w:rsidRPr="004E030F" w:rsidR="004616B2" w:rsidP="00317E12" w:rsidRDefault="00F644D4" w14:paraId="48DDEFF3" w14:textId="4D1E7A94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Abhijeet Gaikwad</w:t>
            </w:r>
          </w:p>
        </w:tc>
        <w:tc>
          <w:tcPr>
            <w:tcW w:w="1710" w:type="dxa"/>
          </w:tcPr>
          <w:p w:rsidR="004616B2" w:rsidP="00317E12" w:rsidRDefault="00F644D4" w14:paraId="48835B16" w14:textId="77777777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Dhanraj L. Garima V.</w:t>
            </w:r>
          </w:p>
          <w:p w:rsidRPr="004E030F" w:rsidR="00E67F5F" w:rsidP="00317E12" w:rsidRDefault="00E67F5F" w14:paraId="054B18B2" w14:textId="1A92C05B">
            <w:pPr>
              <w:rPr>
                <w:rFonts w:cs="Arial"/>
                <w:szCs w:val="20"/>
              </w:rPr>
            </w:pPr>
          </w:p>
        </w:tc>
        <w:tc>
          <w:tcPr>
            <w:tcW w:w="1683" w:type="dxa"/>
          </w:tcPr>
          <w:p w:rsidRPr="004E030F" w:rsidR="004616B2" w:rsidP="00317E12" w:rsidRDefault="004616B2" w14:paraId="2CFF08DB" w14:textId="228694E8">
            <w:pPr>
              <w:rPr>
                <w:rFonts w:cs="Arial"/>
                <w:szCs w:val="20"/>
              </w:rPr>
            </w:pPr>
          </w:p>
        </w:tc>
      </w:tr>
      <w:tr w:rsidRPr="004E030F" w:rsidR="0099000B" w:rsidTr="007B28AC" w14:paraId="50A08496" w14:textId="77777777">
        <w:trPr>
          <w:trHeight w:val="301"/>
        </w:trPr>
        <w:tc>
          <w:tcPr>
            <w:tcW w:w="1020" w:type="dxa"/>
          </w:tcPr>
          <w:p w:rsidRPr="004E030F" w:rsidR="004616B2" w:rsidP="00317E12" w:rsidRDefault="004616B2" w14:paraId="55B0B371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080" w:type="dxa"/>
          </w:tcPr>
          <w:p w:rsidRPr="004E030F" w:rsidR="004616B2" w:rsidP="00317E12" w:rsidRDefault="004616B2" w14:paraId="76E0EAF0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890" w:type="dxa"/>
          </w:tcPr>
          <w:p w:rsidRPr="004E030F" w:rsidR="004616B2" w:rsidP="00317E12" w:rsidRDefault="004616B2" w14:paraId="2DA1E0D1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487" w:type="dxa"/>
          </w:tcPr>
          <w:p w:rsidRPr="004E030F" w:rsidR="004616B2" w:rsidP="00317E12" w:rsidRDefault="004616B2" w14:paraId="363A6D7F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710" w:type="dxa"/>
          </w:tcPr>
          <w:p w:rsidRPr="004E030F" w:rsidR="004616B2" w:rsidP="00317E12" w:rsidRDefault="004616B2" w14:paraId="7A87641F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683" w:type="dxa"/>
          </w:tcPr>
          <w:p w:rsidRPr="004E030F" w:rsidR="004616B2" w:rsidP="00317E12" w:rsidRDefault="004616B2" w14:paraId="3718E1F0" w14:textId="77777777">
            <w:pPr>
              <w:rPr>
                <w:rFonts w:cs="Arial"/>
                <w:szCs w:val="20"/>
              </w:rPr>
            </w:pPr>
          </w:p>
        </w:tc>
      </w:tr>
      <w:tr w:rsidRPr="004E030F" w:rsidR="0099000B" w:rsidTr="007B28AC" w14:paraId="68884BAD" w14:textId="77777777">
        <w:trPr>
          <w:trHeight w:val="301"/>
        </w:trPr>
        <w:tc>
          <w:tcPr>
            <w:tcW w:w="1020" w:type="dxa"/>
          </w:tcPr>
          <w:p w:rsidRPr="004E030F" w:rsidR="004616B2" w:rsidP="00317E12" w:rsidRDefault="004616B2" w14:paraId="390B4483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080" w:type="dxa"/>
          </w:tcPr>
          <w:p w:rsidRPr="004E030F" w:rsidR="004616B2" w:rsidP="00317E12" w:rsidRDefault="004616B2" w14:paraId="00501D27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890" w:type="dxa"/>
          </w:tcPr>
          <w:p w:rsidRPr="004E030F" w:rsidR="004616B2" w:rsidP="00317E12" w:rsidRDefault="004616B2" w14:paraId="1C7B0031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487" w:type="dxa"/>
          </w:tcPr>
          <w:p w:rsidRPr="004E030F" w:rsidR="004616B2" w:rsidP="00317E12" w:rsidRDefault="004616B2" w14:paraId="35C312EC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710" w:type="dxa"/>
          </w:tcPr>
          <w:p w:rsidRPr="004E030F" w:rsidR="004616B2" w:rsidP="00317E12" w:rsidRDefault="004616B2" w14:paraId="17B9B5AA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683" w:type="dxa"/>
          </w:tcPr>
          <w:p w:rsidRPr="004E030F" w:rsidR="004616B2" w:rsidP="00317E12" w:rsidRDefault="004616B2" w14:paraId="4A7AEAA3" w14:textId="77777777">
            <w:pPr>
              <w:rPr>
                <w:rFonts w:cs="Arial"/>
                <w:szCs w:val="20"/>
              </w:rPr>
            </w:pPr>
          </w:p>
        </w:tc>
      </w:tr>
      <w:tr w:rsidRPr="004E030F" w:rsidR="0099000B" w:rsidTr="007B28AC" w14:paraId="03CE21DE" w14:textId="77777777">
        <w:trPr>
          <w:trHeight w:val="301"/>
        </w:trPr>
        <w:tc>
          <w:tcPr>
            <w:tcW w:w="1020" w:type="dxa"/>
          </w:tcPr>
          <w:p w:rsidRPr="004E030F" w:rsidR="004616B2" w:rsidP="00317E12" w:rsidRDefault="004616B2" w14:paraId="4FCC0B3B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080" w:type="dxa"/>
          </w:tcPr>
          <w:p w:rsidRPr="004E030F" w:rsidR="004616B2" w:rsidP="00317E12" w:rsidRDefault="004616B2" w14:paraId="61D7B90A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890" w:type="dxa"/>
          </w:tcPr>
          <w:p w:rsidRPr="004E030F" w:rsidR="004616B2" w:rsidP="00317E12" w:rsidRDefault="004616B2" w14:paraId="2BE28FF9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487" w:type="dxa"/>
          </w:tcPr>
          <w:p w:rsidRPr="004E030F" w:rsidR="004616B2" w:rsidP="00317E12" w:rsidRDefault="004616B2" w14:paraId="2DBA070B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710" w:type="dxa"/>
          </w:tcPr>
          <w:p w:rsidRPr="004E030F" w:rsidR="004616B2" w:rsidP="00317E12" w:rsidRDefault="004616B2" w14:paraId="54AD04B1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683" w:type="dxa"/>
          </w:tcPr>
          <w:p w:rsidRPr="004E030F" w:rsidR="004616B2" w:rsidP="00317E12" w:rsidRDefault="004616B2" w14:paraId="0C99D006" w14:textId="77777777">
            <w:pPr>
              <w:rPr>
                <w:rFonts w:cs="Arial"/>
                <w:szCs w:val="20"/>
              </w:rPr>
            </w:pPr>
          </w:p>
        </w:tc>
      </w:tr>
      <w:tr w:rsidRPr="004E030F" w:rsidR="0099000B" w:rsidTr="007B28AC" w14:paraId="06563030" w14:textId="77777777">
        <w:trPr>
          <w:trHeight w:val="301"/>
        </w:trPr>
        <w:tc>
          <w:tcPr>
            <w:tcW w:w="1020" w:type="dxa"/>
          </w:tcPr>
          <w:p w:rsidRPr="004E030F" w:rsidR="004616B2" w:rsidP="00317E12" w:rsidRDefault="004616B2" w14:paraId="15F5F128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080" w:type="dxa"/>
          </w:tcPr>
          <w:p w:rsidRPr="004E030F" w:rsidR="004616B2" w:rsidP="00317E12" w:rsidRDefault="004616B2" w14:paraId="17314527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890" w:type="dxa"/>
          </w:tcPr>
          <w:p w:rsidRPr="004E030F" w:rsidR="004616B2" w:rsidP="00317E12" w:rsidRDefault="004616B2" w14:paraId="5836B6CB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487" w:type="dxa"/>
          </w:tcPr>
          <w:p w:rsidRPr="004E030F" w:rsidR="004616B2" w:rsidP="00317E12" w:rsidRDefault="004616B2" w14:paraId="460F6A7A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710" w:type="dxa"/>
          </w:tcPr>
          <w:p w:rsidRPr="004E030F" w:rsidR="004616B2" w:rsidP="00317E12" w:rsidRDefault="004616B2" w14:paraId="5874B744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683" w:type="dxa"/>
          </w:tcPr>
          <w:p w:rsidRPr="004E030F" w:rsidR="004616B2" w:rsidP="00317E12" w:rsidRDefault="004616B2" w14:paraId="10A78997" w14:textId="77777777">
            <w:pPr>
              <w:rPr>
                <w:rFonts w:cs="Arial"/>
                <w:szCs w:val="20"/>
              </w:rPr>
            </w:pPr>
          </w:p>
        </w:tc>
      </w:tr>
      <w:tr w:rsidRPr="004E030F" w:rsidR="0099000B" w:rsidTr="007B28AC" w14:paraId="25FE81ED" w14:textId="77777777">
        <w:trPr>
          <w:trHeight w:val="301"/>
        </w:trPr>
        <w:tc>
          <w:tcPr>
            <w:tcW w:w="1020" w:type="dxa"/>
          </w:tcPr>
          <w:p w:rsidRPr="004E030F" w:rsidR="004616B2" w:rsidP="00317E12" w:rsidRDefault="004616B2" w14:paraId="33835C1C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080" w:type="dxa"/>
          </w:tcPr>
          <w:p w:rsidRPr="004E030F" w:rsidR="004616B2" w:rsidP="00317E12" w:rsidRDefault="004616B2" w14:paraId="51715A43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890" w:type="dxa"/>
          </w:tcPr>
          <w:p w:rsidRPr="004E030F" w:rsidR="004616B2" w:rsidP="00317E12" w:rsidRDefault="004616B2" w14:paraId="04A0B01C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487" w:type="dxa"/>
          </w:tcPr>
          <w:p w:rsidRPr="004E030F" w:rsidR="004616B2" w:rsidP="00317E12" w:rsidRDefault="004616B2" w14:paraId="2390C7A3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710" w:type="dxa"/>
          </w:tcPr>
          <w:p w:rsidRPr="004E030F" w:rsidR="004616B2" w:rsidP="00317E12" w:rsidRDefault="004616B2" w14:paraId="04478B2A" w14:textId="77777777">
            <w:pPr>
              <w:rPr>
                <w:rFonts w:cs="Arial"/>
                <w:szCs w:val="20"/>
              </w:rPr>
            </w:pPr>
          </w:p>
        </w:tc>
        <w:tc>
          <w:tcPr>
            <w:tcW w:w="1683" w:type="dxa"/>
          </w:tcPr>
          <w:p w:rsidRPr="004E030F" w:rsidR="004616B2" w:rsidP="00317E12" w:rsidRDefault="004616B2" w14:paraId="47B280A8" w14:textId="77777777">
            <w:pPr>
              <w:rPr>
                <w:rFonts w:cs="Arial"/>
                <w:szCs w:val="20"/>
              </w:rPr>
            </w:pPr>
          </w:p>
        </w:tc>
      </w:tr>
    </w:tbl>
    <w:p w:rsidR="00F42980" w:rsidP="005726DD" w:rsidRDefault="00F42980" w14:paraId="2FCB3338" w14:textId="77777777">
      <w:pPr>
        <w:pStyle w:val="Header"/>
        <w:jc w:val="left"/>
      </w:pPr>
    </w:p>
    <w:p w:rsidR="00F42980" w:rsidP="005726DD" w:rsidRDefault="0087330C" w14:paraId="2178C82F" w14:textId="77777777">
      <w:pPr>
        <w:numPr>
          <w:ilvl w:val="12"/>
          <w:numId w:val="0"/>
        </w:numPr>
      </w:pPr>
      <w:r>
        <w:tab/>
      </w:r>
      <w:r w:rsidR="00F42980">
        <w:br w:type="page"/>
      </w:r>
      <w:r w:rsidR="00F42980">
        <w:rPr>
          <w:b/>
          <w:bCs/>
        </w:rPr>
        <w:t xml:space="preserve">  </w:t>
      </w:r>
    </w:p>
    <w:p w:rsidRPr="00644796" w:rsidR="00ED23E1" w:rsidP="006748BA" w:rsidRDefault="00ED23E1" w14:paraId="31A46893" w14:textId="77777777">
      <w:pPr>
        <w:pStyle w:val="TitleNew"/>
        <w:jc w:val="center"/>
      </w:pPr>
      <w:r>
        <w:t>Table of Content</w:t>
      </w:r>
    </w:p>
    <w:p w:rsidR="00C41EEC" w:rsidP="003C54AD" w:rsidRDefault="00C41EEC" w14:paraId="0B4C9D68" w14:textId="77777777">
      <w:pPr>
        <w:pStyle w:val="TOC1"/>
      </w:pPr>
    </w:p>
    <w:p w:rsidR="00BE5D5C" w:rsidRDefault="00D0203A" w14:paraId="3E7FA17A" w14:textId="01E2CEFC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color w:val="auto"/>
          <w:sz w:val="22"/>
          <w:szCs w:val="22"/>
          <w:lang w:val="en-IN" w:eastAsia="en-IN"/>
        </w:rPr>
      </w:pPr>
      <w:r w:rsidRPr="008B7DA6">
        <w:rPr>
          <w:rFonts w:ascii="Arial" w:hAnsi="Arial" w:cs="Arial"/>
        </w:rPr>
        <w:fldChar w:fldCharType="begin"/>
      </w:r>
      <w:r w:rsidRPr="008B7DA6" w:rsidR="00F42980">
        <w:rPr>
          <w:rFonts w:ascii="Arial" w:hAnsi="Arial" w:cs="Arial"/>
        </w:rPr>
        <w:instrText xml:space="preserve"> TOC \o "1-2" \h \z </w:instrText>
      </w:r>
      <w:r w:rsidRPr="008B7DA6">
        <w:rPr>
          <w:rFonts w:ascii="Arial" w:hAnsi="Arial" w:cs="Arial"/>
        </w:rPr>
        <w:fldChar w:fldCharType="separate"/>
      </w:r>
      <w:hyperlink w:history="1" w:anchor="_Toc109314500">
        <w:r w:rsidRPr="00BC5284" w:rsidR="00BE5D5C">
          <w:rPr>
            <w:rStyle w:val="Hyperlink"/>
            <w:noProof/>
          </w:rPr>
          <w:t>1</w:t>
        </w:r>
        <w:r w:rsidR="00BE5D5C">
          <w:rPr>
            <w:rFonts w:asciiTheme="minorHAnsi" w:hAnsiTheme="minorHAnsi" w:eastAsiaTheme="minorEastAsia" w:cstheme="minorBidi"/>
            <w:b w:val="0"/>
            <w:bCs w:val="0"/>
            <w:noProof/>
            <w:color w:val="auto"/>
            <w:sz w:val="22"/>
            <w:szCs w:val="22"/>
            <w:lang w:val="en-IN" w:eastAsia="en-IN"/>
          </w:rPr>
          <w:tab/>
        </w:r>
        <w:r w:rsidRPr="00BC5284" w:rsidR="00BE5D5C">
          <w:rPr>
            <w:rStyle w:val="Hyperlink"/>
            <w:noProof/>
          </w:rPr>
          <w:t>Introduction</w:t>
        </w:r>
        <w:r w:rsidR="00BE5D5C">
          <w:rPr>
            <w:noProof/>
            <w:webHidden/>
          </w:rPr>
          <w:tab/>
        </w:r>
        <w:r w:rsidR="00BE5D5C">
          <w:rPr>
            <w:noProof/>
            <w:webHidden/>
          </w:rPr>
          <w:fldChar w:fldCharType="begin"/>
        </w:r>
        <w:r w:rsidR="00BE5D5C">
          <w:rPr>
            <w:noProof/>
            <w:webHidden/>
          </w:rPr>
          <w:instrText xml:space="preserve"> PAGEREF _Toc109314500 \h </w:instrText>
        </w:r>
        <w:r w:rsidR="00BE5D5C">
          <w:rPr>
            <w:noProof/>
            <w:webHidden/>
          </w:rPr>
        </w:r>
        <w:r w:rsidR="00BE5D5C">
          <w:rPr>
            <w:noProof/>
            <w:webHidden/>
          </w:rPr>
          <w:fldChar w:fldCharType="separate"/>
        </w:r>
        <w:r w:rsidR="00BE5D5C">
          <w:rPr>
            <w:noProof/>
            <w:webHidden/>
          </w:rPr>
          <w:t>4</w:t>
        </w:r>
        <w:r w:rsidR="00BE5D5C">
          <w:rPr>
            <w:noProof/>
            <w:webHidden/>
          </w:rPr>
          <w:fldChar w:fldCharType="end"/>
        </w:r>
      </w:hyperlink>
    </w:p>
    <w:p w:rsidR="00BE5D5C" w:rsidRDefault="00BE5D5C" w14:paraId="41628BAE" w14:textId="60503057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color w:val="auto"/>
          <w:sz w:val="22"/>
          <w:szCs w:val="22"/>
          <w:lang w:val="en-IN" w:eastAsia="en-IN"/>
        </w:rPr>
      </w:pPr>
      <w:hyperlink w:history="1" w:anchor="_Toc109314501">
        <w:r w:rsidRPr="00BC5284">
          <w:rPr>
            <w:rStyle w:val="Hyperlink"/>
            <w:noProof/>
          </w:rPr>
          <w:t>2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  <w:noProof/>
          </w:rPr>
          <w:t>Pre-requisites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_Toc109314501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5D5C" w:rsidRDefault="00BE5D5C" w14:paraId="7C955B30" w14:textId="1992B82C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02">
        <w:r w:rsidRPr="00BC5284">
          <w:rPr>
            <w:rStyle w:val="Hyperlink"/>
          </w:rPr>
          <w:t>2.1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Hardware Details: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E5D5C" w:rsidRDefault="00BE5D5C" w14:paraId="08D83D7F" w14:textId="65F0E5AF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03">
        <w:r w:rsidRPr="00BC5284">
          <w:rPr>
            <w:rStyle w:val="Hyperlink"/>
          </w:rPr>
          <w:t>2.2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Software Details: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E5D5C" w:rsidRDefault="00BE5D5C" w14:paraId="6ABBEAC1" w14:textId="18CE20C0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04">
        <w:r w:rsidRPr="00BC5284">
          <w:rPr>
            <w:rStyle w:val="Hyperlink"/>
          </w:rPr>
          <w:t>2.3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DevOps Details: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E5D5C" w:rsidRDefault="00BE5D5C" w14:paraId="4629E21A" w14:textId="1F546570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05">
        <w:r w:rsidRPr="00BC5284">
          <w:rPr>
            <w:rStyle w:val="Hyperlink"/>
          </w:rPr>
          <w:t>2.4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Deployed Servers Details: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E5D5C" w:rsidRDefault="00BE5D5C" w14:paraId="4FD3E02D" w14:textId="7A4EF791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color w:val="auto"/>
          <w:sz w:val="22"/>
          <w:szCs w:val="22"/>
          <w:lang w:val="en-IN" w:eastAsia="en-IN"/>
        </w:rPr>
      </w:pPr>
      <w:hyperlink w:history="1" w:anchor="_Toc109314506">
        <w:r w:rsidRPr="00BC5284">
          <w:rPr>
            <w:rStyle w:val="Hyperlink"/>
            <w:noProof/>
          </w:rPr>
          <w:t>3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  <w:noProof/>
          </w:rPr>
          <w:t>Installation of ASP.Net Core 6.0.5 Hosting Bundle: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_Toc109314506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5D5C" w:rsidRDefault="00BE5D5C" w14:paraId="0E4C0B4C" w14:textId="3597E887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07">
        <w:r w:rsidRPr="00BC5284">
          <w:rPr>
            <w:rStyle w:val="Hyperlink"/>
          </w:rPr>
          <w:t>3.1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Download Details: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E5D5C" w:rsidRDefault="00BE5D5C" w14:paraId="165A1A22" w14:textId="168BB7B9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08">
        <w:r w:rsidRPr="00BC5284">
          <w:rPr>
            <w:rStyle w:val="Hyperlink"/>
          </w:rPr>
          <w:t>3.2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Installation Process: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E5D5C" w:rsidRDefault="00BE5D5C" w14:paraId="19A954AF" w14:textId="26A88018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color w:val="auto"/>
          <w:sz w:val="22"/>
          <w:szCs w:val="22"/>
          <w:lang w:val="en-IN" w:eastAsia="en-IN"/>
        </w:rPr>
      </w:pPr>
      <w:hyperlink w:history="1" w:anchor="_Toc109314509">
        <w:r w:rsidRPr="00BC5284">
          <w:rPr>
            <w:rStyle w:val="Hyperlink"/>
            <w:noProof/>
          </w:rPr>
          <w:t>4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  <w:noProof/>
          </w:rPr>
          <w:t>Initial Manual Setup of Autorenewal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_Toc109314509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5D5C" w:rsidRDefault="00BE5D5C" w14:paraId="1022783F" w14:textId="0DBC2B4D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10">
        <w:r w:rsidRPr="00BC5284">
          <w:rPr>
            <w:rStyle w:val="Hyperlink"/>
          </w:rPr>
          <w:t>4.1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Creation of folder for manual Deployment: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5D5C" w:rsidRDefault="00BE5D5C" w14:paraId="156BC4FB" w14:textId="27FCDF97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11">
        <w:r w:rsidRPr="00BC5284">
          <w:rPr>
            <w:rStyle w:val="Hyperlink"/>
          </w:rPr>
          <w:t>4.2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Creating a Logs Directory for Autorenewal Service: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5D5C" w:rsidRDefault="00BE5D5C" w14:paraId="62709E95" w14:textId="1B2E9DBC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12">
        <w:r w:rsidRPr="00BC5284">
          <w:rPr>
            <w:rStyle w:val="Hyperlink"/>
          </w:rPr>
          <w:t>4.3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Creating a windows service for Autorenewal: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E5D5C" w:rsidRDefault="00BE5D5C" w14:paraId="1580AC53" w14:textId="54D5A969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color w:val="auto"/>
          <w:sz w:val="22"/>
          <w:szCs w:val="22"/>
          <w:lang w:val="en-IN" w:eastAsia="en-IN"/>
        </w:rPr>
      </w:pPr>
      <w:hyperlink w:history="1" w:anchor="_Toc109314513">
        <w:r w:rsidRPr="00BC5284">
          <w:rPr>
            <w:rStyle w:val="Hyperlink"/>
            <w:noProof/>
          </w:rPr>
          <w:t>5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  <w:noProof/>
          </w:rPr>
          <w:t>DevOps Configuration - CI for Service.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_Toc109314513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E5D5C" w:rsidRDefault="00BE5D5C" w14:paraId="045F98BD" w14:textId="4FDD2602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14">
        <w:r w:rsidRPr="00BC5284">
          <w:rPr>
            <w:rStyle w:val="Hyperlink"/>
          </w:rPr>
          <w:t>5.1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Setup CI for AutoRenewal Service: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E5D5C" w:rsidRDefault="00BE5D5C" w14:paraId="6273410E" w14:textId="05180FB7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color w:val="auto"/>
          <w:sz w:val="22"/>
          <w:szCs w:val="22"/>
          <w:lang w:val="en-IN" w:eastAsia="en-IN"/>
        </w:rPr>
      </w:pPr>
      <w:hyperlink w:history="1" w:anchor="_Toc109314515">
        <w:r w:rsidRPr="00BC5284">
          <w:rPr>
            <w:rStyle w:val="Hyperlink"/>
            <w:noProof/>
          </w:rPr>
          <w:t>6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  <w:noProof/>
          </w:rPr>
          <w:t>Configuration CD for Autorenewal Service.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_Toc109314515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E5D5C" w:rsidRDefault="00BE5D5C" w14:paraId="7A93B157" w14:textId="265AD304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16">
        <w:r w:rsidRPr="00BC5284">
          <w:rPr>
            <w:rStyle w:val="Hyperlink"/>
          </w:rPr>
          <w:t>6.1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Creating CD for AutoRenewal Service: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BE5D5C" w:rsidRDefault="00BE5D5C" w14:paraId="0F074F18" w14:textId="28FBEC7C">
      <w:pPr>
        <w:pStyle w:val="TOC2"/>
        <w:tabs>
          <w:tab w:val="left" w:pos="960"/>
          <w:tab w:val="right" w:leader="dot" w:pos="9019"/>
        </w:tabs>
        <w:rPr>
          <w:rFonts w:asciiTheme="minorHAnsi" w:hAnsiTheme="minorHAnsi" w:eastAsiaTheme="minorEastAsia" w:cstheme="minorBidi"/>
          <w:i w:val="0"/>
          <w:iCs w:val="0"/>
          <w:color w:val="auto"/>
          <w:sz w:val="22"/>
          <w:szCs w:val="22"/>
          <w:lang w:val="en-IN" w:eastAsia="en-IN"/>
        </w:rPr>
      </w:pPr>
      <w:hyperlink w:history="1" w:anchor="_Toc109314517">
        <w:r w:rsidRPr="00BC5284">
          <w:rPr>
            <w:rStyle w:val="Hyperlink"/>
          </w:rPr>
          <w:t>6.2</w:t>
        </w:r>
        <w:r>
          <w:rPr>
            <w:rFonts w:asciiTheme="minorHAnsi" w:hAnsiTheme="minorHAnsi" w:eastAsiaTheme="minorEastAsia" w:cstheme="minorBidi"/>
            <w:i w:val="0"/>
            <w:iCs w:val="0"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</w:rPr>
          <w:t>Adding variables to CD for AutoRenewal Service: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_Toc109314517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BE5D5C" w:rsidRDefault="00BE5D5C" w14:paraId="26720232" w14:textId="4E0FCEAA">
      <w:pPr>
        <w:pStyle w:val="TOC1"/>
        <w:rPr>
          <w:rFonts w:asciiTheme="minorHAnsi" w:hAnsiTheme="minorHAnsi" w:eastAsiaTheme="minorEastAsia" w:cstheme="minorBidi"/>
          <w:b w:val="0"/>
          <w:bCs w:val="0"/>
          <w:noProof/>
          <w:color w:val="auto"/>
          <w:sz w:val="22"/>
          <w:szCs w:val="22"/>
          <w:lang w:val="en-IN" w:eastAsia="en-IN"/>
        </w:rPr>
      </w:pPr>
      <w:hyperlink w:history="1" w:anchor="_Toc109314518">
        <w:r w:rsidRPr="00BC5284">
          <w:rPr>
            <w:rStyle w:val="Hyperlink"/>
            <w:noProof/>
          </w:rPr>
          <w:t>7</w:t>
        </w:r>
        <w:r>
          <w:rPr>
            <w:rFonts w:asciiTheme="minorHAnsi" w:hAnsiTheme="minorHAnsi" w:eastAsiaTheme="minorEastAsia" w:cstheme="minorBidi"/>
            <w:b w:val="0"/>
            <w:bCs w:val="0"/>
            <w:noProof/>
            <w:color w:val="auto"/>
            <w:sz w:val="22"/>
            <w:szCs w:val="22"/>
            <w:lang w:val="en-IN" w:eastAsia="en-IN"/>
          </w:rPr>
          <w:tab/>
        </w:r>
        <w:r w:rsidRPr="00BC5284">
          <w:rPr>
            <w:rStyle w:val="Hyperlink"/>
            <w:noProof/>
          </w:rPr>
          <w:t>References.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_Toc109314518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25776" w:rsidP="00393D96" w:rsidRDefault="00D0203A" w14:paraId="5DF9D2E8" w14:textId="7ECAEDA9">
      <w:r w:rsidRPr="008B7DA6">
        <w:fldChar w:fldCharType="end"/>
      </w:r>
    </w:p>
    <w:p w:rsidRPr="00393D96" w:rsidR="00177005" w:rsidP="00C25776" w:rsidRDefault="00C25776" w14:paraId="541D00D9" w14:textId="77777777">
      <w:pPr>
        <w:spacing w:line="240" w:lineRule="auto"/>
      </w:pPr>
      <w:r>
        <w:br w:type="page"/>
      </w:r>
    </w:p>
    <w:p w:rsidRPr="00195763" w:rsidR="007C4BDC" w:rsidRDefault="007C4BDC" w14:paraId="6DDF2B99" w14:textId="23203CCC">
      <w:pPr>
        <w:pStyle w:val="StyleHeading1JavaClassVerdanaLatin10pt"/>
        <w:numPr>
          <w:ilvl w:val="0"/>
          <w:numId w:val="6"/>
        </w:numPr>
        <w:rPr>
          <w:rFonts w:cs="Times New Roman"/>
          <w:b w:val="0"/>
          <w:iCs w:val="0"/>
          <w:color w:val="404040" w:themeColor="text1" w:themeTint="BF"/>
          <w:kern w:val="0"/>
          <w:sz w:val="20"/>
          <w:szCs w:val="24"/>
        </w:rPr>
      </w:pPr>
      <w:bookmarkStart w:name="_Toc25654274" w:id="0"/>
      <w:bookmarkStart w:name="_Toc113440636" w:id="1"/>
      <w:bookmarkStart w:name="_Toc115778322" w:id="2"/>
      <w:bookmarkStart w:name="_Toc109314500" w:id="3"/>
      <w:r>
        <w:t>Introduction</w:t>
      </w:r>
      <w:bookmarkEnd w:id="0"/>
      <w:bookmarkEnd w:id="1"/>
      <w:bookmarkEnd w:id="2"/>
      <w:bookmarkEnd w:id="3"/>
      <w:r w:rsidR="00585F2A">
        <w:t xml:space="preserve"> </w:t>
      </w:r>
    </w:p>
    <w:p w:rsidRPr="00585F2A" w:rsidR="00195763" w:rsidP="00195763" w:rsidRDefault="00195763" w14:paraId="26C92020" w14:textId="290B600B">
      <w:pPr>
        <w:pStyle w:val="BodyTextXp"/>
      </w:pPr>
      <w:r w:rsidRPr="00195763">
        <w:rPr>
          <w:rFonts w:ascii="Verdana" w:hAnsi="Verdana"/>
          <w:bCs/>
        </w:rPr>
        <w:t xml:space="preserve">The purpose of this document is to determine all the requirements configuring </w:t>
      </w:r>
      <w:r w:rsidR="00B428F6">
        <w:rPr>
          <w:rFonts w:ascii="Verdana" w:hAnsi="Verdana"/>
          <w:bCs/>
        </w:rPr>
        <w:t xml:space="preserve">CICD </w:t>
      </w:r>
      <w:r w:rsidRPr="00195763" w:rsidR="00B428F6">
        <w:rPr>
          <w:rFonts w:ascii="Verdana" w:hAnsi="Verdana"/>
          <w:bCs/>
        </w:rPr>
        <w:t>for</w:t>
      </w:r>
      <w:r w:rsidRPr="00195763">
        <w:rPr>
          <w:rFonts w:ascii="Verdana" w:hAnsi="Verdana"/>
          <w:bCs/>
        </w:rPr>
        <w:t xml:space="preserve"> </w:t>
      </w:r>
      <w:r w:rsidR="00200613">
        <w:rPr>
          <w:rFonts w:ascii="Verdana" w:hAnsi="Verdana"/>
          <w:bCs/>
        </w:rPr>
        <w:t>Autorenewal Service</w:t>
      </w:r>
      <w:r w:rsidRPr="00195763">
        <w:rPr>
          <w:rFonts w:ascii="Verdana" w:hAnsi="Verdana"/>
          <w:bCs/>
        </w:rPr>
        <w:t xml:space="preserve"> on </w:t>
      </w:r>
      <w:r w:rsidR="00200613">
        <w:rPr>
          <w:rFonts w:ascii="Verdana" w:hAnsi="Verdana"/>
          <w:bCs/>
        </w:rPr>
        <w:t xml:space="preserve">Non-Prod (TEST &amp; QA) &amp; Production </w:t>
      </w:r>
      <w:r w:rsidRPr="00195763">
        <w:rPr>
          <w:rFonts w:ascii="Verdana" w:hAnsi="Verdana"/>
          <w:bCs/>
        </w:rPr>
        <w:t>Environment in Windows Server 2019 Datacenter Version</w:t>
      </w:r>
      <w:r w:rsidRPr="00585F2A">
        <w:rPr>
          <w:rFonts w:ascii="Verdana" w:hAnsi="Verdana"/>
          <w:b/>
        </w:rPr>
        <w:t>.</w:t>
      </w:r>
    </w:p>
    <w:p w:rsidR="00A4681F" w:rsidRDefault="00581E46" w14:paraId="35F1370F" w14:textId="50DAE8F2">
      <w:pPr>
        <w:pStyle w:val="StyleHeading1JavaClassVerdanaLatin10pt"/>
        <w:numPr>
          <w:ilvl w:val="0"/>
          <w:numId w:val="6"/>
        </w:numPr>
      </w:pPr>
      <w:bookmarkStart w:name="_Toc109314501" w:id="4"/>
      <w:r>
        <w:t>Pre-</w:t>
      </w:r>
      <w:r w:rsidR="00A4681F">
        <w:t>requisites</w:t>
      </w:r>
      <w:bookmarkEnd w:id="4"/>
    </w:p>
    <w:p w:rsidRPr="00004193" w:rsidR="00004193" w:rsidRDefault="00A4681F" w14:paraId="1674ABA5" w14:textId="74148572">
      <w:pPr>
        <w:pStyle w:val="Heading2"/>
        <w:numPr>
          <w:ilvl w:val="1"/>
          <w:numId w:val="6"/>
        </w:numPr>
      </w:pPr>
      <w:bookmarkStart w:name="_Toc109314502" w:id="5"/>
      <w:r w:rsidRPr="00A4681F">
        <w:t>Hardware Details:</w:t>
      </w:r>
      <w:bookmarkEnd w:id="5"/>
    </w:p>
    <w:p w:rsidR="00004193" w:rsidP="00A4681F" w:rsidRDefault="00A4681F" w14:paraId="2846F652" w14:textId="1080CFBD">
      <w:r>
        <w:tab/>
      </w:r>
      <w:r>
        <w:t xml:space="preserve">Below is the VM configuration used for </w:t>
      </w:r>
      <w:r w:rsidR="00B74A81">
        <w:t xml:space="preserve">Non-Prod </w:t>
      </w:r>
      <w:r w:rsidR="00200613">
        <w:t>(Test &amp; QA)</w:t>
      </w:r>
      <w:r>
        <w:t xml:space="preserve"> environment:</w:t>
      </w:r>
    </w:p>
    <w:p w:rsidR="00A4681F" w:rsidRDefault="00A4681F" w14:paraId="3B60B997" w14:textId="7D7790B8">
      <w:pPr>
        <w:pStyle w:val="ListParagraph"/>
        <w:numPr>
          <w:ilvl w:val="0"/>
          <w:numId w:val="7"/>
        </w:numPr>
      </w:pPr>
      <w:r>
        <w:t xml:space="preserve">Operation </w:t>
      </w:r>
      <w:r w:rsidR="00004193">
        <w:t>System: Windows</w:t>
      </w:r>
      <w:r>
        <w:t xml:space="preserve"> Server 2019 Datacenter</w:t>
      </w:r>
    </w:p>
    <w:p w:rsidR="00A4681F" w:rsidRDefault="00A4681F" w14:paraId="16C0C8CF" w14:textId="21BD16D2">
      <w:pPr>
        <w:pStyle w:val="ListParagraph"/>
        <w:numPr>
          <w:ilvl w:val="0"/>
          <w:numId w:val="7"/>
        </w:numPr>
      </w:pPr>
      <w:r>
        <w:t>Memory: 8 GB</w:t>
      </w:r>
    </w:p>
    <w:p w:rsidR="00A4681F" w:rsidRDefault="00A4681F" w14:paraId="1C5E466B" w14:textId="06D9FD4F">
      <w:pPr>
        <w:pStyle w:val="ListParagraph"/>
        <w:numPr>
          <w:ilvl w:val="0"/>
          <w:numId w:val="7"/>
        </w:numPr>
      </w:pPr>
      <w:r>
        <w:t>Processor:</w:t>
      </w:r>
      <w:r w:rsidR="00004193">
        <w:t xml:space="preserve"> </w:t>
      </w:r>
      <w:r w:rsidRPr="00200613" w:rsidR="00200613">
        <w:t>Processor</w:t>
      </w:r>
      <w:r w:rsidRPr="00200613" w:rsidR="00200613">
        <w:tab/>
      </w:r>
      <w:r w:rsidRPr="00200613" w:rsidR="00200613">
        <w:t>AMD EPYC 7452 32-Core Processor</w:t>
      </w:r>
      <w:r w:rsidR="00B74A81">
        <w:t xml:space="preserve"> (2vcpu)</w:t>
      </w:r>
      <w:r w:rsidR="00004193">
        <w:t xml:space="preserve"> </w:t>
      </w:r>
    </w:p>
    <w:p w:rsidR="00B74A81" w:rsidRDefault="00A4681F" w14:paraId="2FE456A1" w14:textId="38AE3F22">
      <w:pPr>
        <w:pStyle w:val="ListParagraph"/>
        <w:numPr>
          <w:ilvl w:val="0"/>
          <w:numId w:val="7"/>
        </w:numPr>
      </w:pPr>
      <w:r>
        <w:t>HDD:</w:t>
      </w:r>
      <w:r w:rsidR="00004193">
        <w:t xml:space="preserve"> </w:t>
      </w:r>
      <w:r w:rsidR="00B74A81">
        <w:t>OS Disk(128GB) &amp; Data Disk (128 GB)</w:t>
      </w:r>
    </w:p>
    <w:p w:rsidR="00B74A81" w:rsidP="00B74A81" w:rsidRDefault="00B74A81" w14:paraId="0FB8BB0B" w14:textId="77777777">
      <w:pPr>
        <w:pStyle w:val="ListParagraph"/>
        <w:ind w:left="1440"/>
      </w:pPr>
    </w:p>
    <w:p w:rsidR="00B74A81" w:rsidP="00B74A81" w:rsidRDefault="00B74A81" w14:paraId="7FE4870D" w14:textId="6542B420">
      <w:r>
        <w:tab/>
      </w:r>
      <w:r>
        <w:t>Below is the VM configuration used for Production Environment:</w:t>
      </w:r>
    </w:p>
    <w:p w:rsidRPr="00BE5D5C" w:rsidR="00B74A81" w:rsidRDefault="00B74A81" w14:paraId="1B8DE8CD" w14:textId="77777777">
      <w:pPr>
        <w:pStyle w:val="ListParagraph"/>
        <w:numPr>
          <w:ilvl w:val="0"/>
          <w:numId w:val="7"/>
        </w:numPr>
      </w:pPr>
      <w:r w:rsidRPr="00BE5D5C">
        <w:t>Operation System: Windows Server 2019 Datacenter</w:t>
      </w:r>
    </w:p>
    <w:p w:rsidRPr="00BE5D5C" w:rsidR="00B74A81" w:rsidRDefault="00B74A81" w14:paraId="2E28C3AF" w14:textId="77777777">
      <w:pPr>
        <w:pStyle w:val="ListParagraph"/>
        <w:numPr>
          <w:ilvl w:val="0"/>
          <w:numId w:val="7"/>
        </w:numPr>
      </w:pPr>
      <w:r w:rsidRPr="00BE5D5C">
        <w:t>Memory: 8 GB</w:t>
      </w:r>
    </w:p>
    <w:p w:rsidRPr="00BE5D5C" w:rsidR="00B74A81" w:rsidRDefault="00B74A81" w14:paraId="6318B364" w14:textId="77777777">
      <w:pPr>
        <w:pStyle w:val="ListParagraph"/>
        <w:numPr>
          <w:ilvl w:val="0"/>
          <w:numId w:val="7"/>
        </w:numPr>
      </w:pPr>
      <w:r w:rsidRPr="00BE5D5C">
        <w:t>Processor: Processor</w:t>
      </w:r>
      <w:r w:rsidRPr="00BE5D5C">
        <w:tab/>
      </w:r>
      <w:r w:rsidRPr="00BE5D5C">
        <w:t xml:space="preserve">AMD EPYC 7452 32-Core Processor (2vcpu) </w:t>
      </w:r>
    </w:p>
    <w:p w:rsidRPr="00BE5D5C" w:rsidR="00B74A81" w:rsidRDefault="00B74A81" w14:paraId="4B050B43" w14:textId="2EFAFB39">
      <w:pPr>
        <w:pStyle w:val="ListParagraph"/>
        <w:numPr>
          <w:ilvl w:val="0"/>
          <w:numId w:val="7"/>
        </w:numPr>
      </w:pPr>
      <w:r w:rsidRPr="00BE5D5C">
        <w:t>HDD: OS Disk(128GB) &amp; Data Disk (128 GB</w:t>
      </w:r>
      <w:r w:rsidRPr="00BE5D5C">
        <w:t>)</w:t>
      </w:r>
    </w:p>
    <w:p w:rsidR="00B74A81" w:rsidP="00B74A81" w:rsidRDefault="00B74A81" w14:paraId="6D848C33" w14:textId="77777777">
      <w:pPr>
        <w:pStyle w:val="ListParagraph"/>
        <w:ind w:left="1440"/>
      </w:pPr>
    </w:p>
    <w:p w:rsidRPr="00004193" w:rsidR="00004193" w:rsidRDefault="00004193" w14:paraId="2C03E01F" w14:textId="1FAC1143">
      <w:pPr>
        <w:pStyle w:val="Heading2"/>
        <w:numPr>
          <w:ilvl w:val="1"/>
          <w:numId w:val="6"/>
        </w:numPr>
      </w:pPr>
      <w:bookmarkStart w:name="_Toc109314503" w:id="6"/>
      <w:r w:rsidRPr="00004193">
        <w:t>Software Details:</w:t>
      </w:r>
      <w:bookmarkEnd w:id="6"/>
    </w:p>
    <w:p w:rsidR="00062C5E" w:rsidP="00062C5E" w:rsidRDefault="00A4681F" w14:paraId="54E483E6" w14:textId="71F2C619">
      <w:r>
        <w:tab/>
      </w:r>
      <w:r w:rsidR="00062C5E">
        <w:t xml:space="preserve">Below are the required applications for configuration of </w:t>
      </w:r>
      <w:r w:rsidR="00B74A81">
        <w:t>Autorenewal Service</w:t>
      </w:r>
      <w:r w:rsidR="00062C5E">
        <w:t>:</w:t>
      </w:r>
    </w:p>
    <w:p w:rsidR="00062C5E" w:rsidRDefault="00062C5E" w14:paraId="5FFD2551" w14:textId="10ED4220">
      <w:pPr>
        <w:pStyle w:val="ListParagraph"/>
        <w:numPr>
          <w:ilvl w:val="0"/>
          <w:numId w:val="7"/>
        </w:numPr>
      </w:pPr>
      <w:r>
        <w:t>Operation System: Windows Server 2019 Datacenter</w:t>
      </w:r>
    </w:p>
    <w:p w:rsidR="00A4681F" w:rsidRDefault="00062C5E" w14:paraId="5C15E371" w14:textId="22C42762">
      <w:pPr>
        <w:pStyle w:val="ListParagraph"/>
        <w:numPr>
          <w:ilvl w:val="0"/>
          <w:numId w:val="7"/>
        </w:numPr>
      </w:pPr>
      <w:r>
        <w:t xml:space="preserve">Feature: Microsoft .Net 6.0 Windows Server Hosting </w:t>
      </w:r>
    </w:p>
    <w:p w:rsidRPr="00A651AD" w:rsidR="003704D7" w:rsidP="003704D7" w:rsidRDefault="003704D7" w14:paraId="65FD536F" w14:textId="77777777">
      <w:pPr>
        <w:pStyle w:val="ListParagraph"/>
        <w:ind w:left="2160"/>
      </w:pPr>
    </w:p>
    <w:p w:rsidRPr="00004193" w:rsidR="00A651AD" w:rsidRDefault="00A651AD" w14:paraId="46DC7E43" w14:textId="1C8261C5">
      <w:pPr>
        <w:pStyle w:val="Heading2"/>
        <w:numPr>
          <w:ilvl w:val="1"/>
          <w:numId w:val="6"/>
        </w:numPr>
      </w:pPr>
      <w:bookmarkStart w:name="_Toc109314504" w:id="7"/>
      <w:r>
        <w:t>DevOps</w:t>
      </w:r>
      <w:r w:rsidRPr="00004193">
        <w:t xml:space="preserve"> Details:</w:t>
      </w:r>
      <w:bookmarkEnd w:id="7"/>
    </w:p>
    <w:p w:rsidR="003704D7" w:rsidRDefault="00800B9C" w14:paraId="2C84DEBF" w14:textId="5A5BD97F">
      <w:pPr>
        <w:pStyle w:val="ListParagraph"/>
        <w:numPr>
          <w:ilvl w:val="0"/>
          <w:numId w:val="7"/>
        </w:numPr>
      </w:pPr>
      <w:r>
        <w:t xml:space="preserve">Repository – </w:t>
      </w:r>
      <w:proofErr w:type="spellStart"/>
      <w:r w:rsidRPr="00800B9C">
        <w:t>ACD.AutoRenewalService</w:t>
      </w:r>
      <w:proofErr w:type="spellEnd"/>
    </w:p>
    <w:p w:rsidR="00800B9C" w:rsidRDefault="00800B9C" w14:paraId="10B3BE8C" w14:textId="58D4BF7E">
      <w:pPr>
        <w:pStyle w:val="ListParagraph"/>
        <w:numPr>
          <w:ilvl w:val="0"/>
          <w:numId w:val="7"/>
        </w:numPr>
      </w:pPr>
      <w:r>
        <w:t>Url:h</w:t>
      </w:r>
      <w:r w:rsidRPr="00800B9C">
        <w:t>ttps://dev.azure.com/aiaacd/ACDOnlineService/_git/ACD.AutoRenewalService</w:t>
      </w:r>
    </w:p>
    <w:p w:rsidRPr="00004193" w:rsidR="00800B9C" w:rsidRDefault="00BE5D5C" w14:paraId="1E348D29" w14:textId="0FB0964E">
      <w:pPr>
        <w:pStyle w:val="Heading2"/>
        <w:numPr>
          <w:ilvl w:val="1"/>
          <w:numId w:val="6"/>
        </w:numPr>
      </w:pPr>
      <w:bookmarkStart w:name="_Toc109314505" w:id="8"/>
      <w:r>
        <w:t>Service Deployment</w:t>
      </w:r>
      <w:r w:rsidR="00800B9C">
        <w:t xml:space="preserve"> Details</w:t>
      </w:r>
      <w:r w:rsidRPr="00004193" w:rsidR="00800B9C">
        <w:t>:</w:t>
      </w:r>
      <w:bookmarkEnd w:id="8"/>
    </w:p>
    <w:p w:rsidR="00800B9C" w:rsidP="00800B9C" w:rsidRDefault="00800B9C" w14:paraId="61181437" w14:textId="26C75927">
      <w:r>
        <w:tab/>
      </w:r>
      <w:r w:rsidR="00BE5D5C">
        <w:t xml:space="preserve">The </w:t>
      </w:r>
      <w:r w:rsidR="00042174">
        <w:t xml:space="preserve">Autorenewal </w:t>
      </w:r>
      <w:r w:rsidR="00BE5D5C">
        <w:t>Service will be deployed on all APP Servers in Test,</w:t>
      </w:r>
      <w:r w:rsidR="00042174">
        <w:t xml:space="preserve"> </w:t>
      </w:r>
      <w:r w:rsidR="00BE5D5C">
        <w:t>QA &amp; Production environment but it will only be running on</w:t>
      </w:r>
      <w:r w:rsidR="00042174">
        <w:t xml:space="preserve"> one server in each environment.</w:t>
      </w:r>
      <w:r w:rsidR="00BE5D5C">
        <w:t xml:space="preserve"> </w:t>
      </w:r>
    </w:p>
    <w:p w:rsidR="00042174" w:rsidP="00800B9C" w:rsidRDefault="00042174" w14:paraId="48B3F6BF" w14:textId="15C9239E">
      <w:r>
        <w:t>Service will be running on below servers:</w:t>
      </w:r>
    </w:p>
    <w:p w:rsidR="00800B9C" w:rsidRDefault="00800B9C" w14:paraId="73CC7644" w14:textId="2544A3EC">
      <w:pPr>
        <w:pStyle w:val="ListParagraph"/>
        <w:numPr>
          <w:ilvl w:val="0"/>
          <w:numId w:val="7"/>
        </w:numPr>
      </w:pPr>
      <w:r>
        <w:t>Test Environment</w:t>
      </w:r>
      <w:r>
        <w:t xml:space="preserve">: </w:t>
      </w:r>
      <w:r w:rsidR="00996C14">
        <w:rPr>
          <w:rFonts w:ascii="Segoe UI" w:hAnsi="Segoe UI" w:cs="Segoe UI"/>
          <w:color w:val="323130"/>
          <w:szCs w:val="20"/>
          <w:shd w:val="clear" w:color="auto" w:fill="FFFFFF"/>
        </w:rPr>
        <w:t>vmTestApp02</w:t>
      </w:r>
      <w:r w:rsidR="00996C14">
        <w:rPr>
          <w:rFonts w:ascii="Segoe UI" w:hAnsi="Segoe UI" w:cs="Segoe UI"/>
          <w:color w:val="323130"/>
          <w:szCs w:val="20"/>
          <w:shd w:val="clear" w:color="auto" w:fill="FFFFFF"/>
        </w:rPr>
        <w:t xml:space="preserve"> (IP: </w:t>
      </w:r>
      <w:r w:rsidR="00996C14">
        <w:rPr>
          <w:rFonts w:ascii="Segoe UI" w:hAnsi="Segoe UI" w:cs="Segoe UI"/>
          <w:color w:val="323130"/>
          <w:szCs w:val="20"/>
          <w:shd w:val="clear" w:color="auto" w:fill="FFFFFF"/>
        </w:rPr>
        <w:t>10.0.0.6</w:t>
      </w:r>
      <w:r w:rsidR="00996C14">
        <w:rPr>
          <w:rFonts w:ascii="Segoe UI" w:hAnsi="Segoe UI" w:cs="Segoe UI"/>
          <w:color w:val="323130"/>
          <w:szCs w:val="20"/>
          <w:shd w:val="clear" w:color="auto" w:fill="FFFFFF"/>
        </w:rPr>
        <w:t>)</w:t>
      </w:r>
    </w:p>
    <w:p w:rsidRPr="00996C14" w:rsidR="00800B9C" w:rsidRDefault="00800B9C" w14:paraId="74C33A1C" w14:textId="6DB120BB">
      <w:pPr>
        <w:pStyle w:val="ListParagraph"/>
        <w:numPr>
          <w:ilvl w:val="0"/>
          <w:numId w:val="7"/>
        </w:numPr>
      </w:pPr>
      <w:r>
        <w:t>QA Environment</w:t>
      </w:r>
      <w:r>
        <w:t xml:space="preserve">: 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>vmQAApp02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 xml:space="preserve"> (IP: 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>10.0.4.13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>)</w:t>
      </w:r>
    </w:p>
    <w:p w:rsidRPr="00042174" w:rsidR="00996C14" w:rsidRDefault="00996C14" w14:paraId="3F419C3F" w14:textId="606824E9">
      <w:pPr>
        <w:pStyle w:val="ListParagraph"/>
        <w:numPr>
          <w:ilvl w:val="0"/>
          <w:numId w:val="7"/>
        </w:numPr>
      </w:pPr>
      <w:r>
        <w:t xml:space="preserve">Prod Environment: 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>vmprodapp02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 xml:space="preserve"> (IP: 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>172.16.192.21</w:t>
      </w:r>
      <w:r>
        <w:rPr>
          <w:rFonts w:ascii="Segoe UI" w:hAnsi="Segoe UI" w:cs="Segoe UI"/>
          <w:color w:val="323130"/>
          <w:szCs w:val="20"/>
          <w:shd w:val="clear" w:color="auto" w:fill="FFFFFF"/>
        </w:rPr>
        <w:t>)</w:t>
      </w:r>
    </w:p>
    <w:p w:rsidR="00042174" w:rsidP="00042174" w:rsidRDefault="00042174" w14:paraId="165CE78C" w14:textId="24C6354B"/>
    <w:p w:rsidR="00042174" w:rsidP="00042174" w:rsidRDefault="00042174" w14:paraId="62F74953" w14:textId="77777777"/>
    <w:p w:rsidR="00FA7043" w:rsidRDefault="00FA7043" w14:paraId="6CEC0A26" w14:textId="260A110E">
      <w:pPr>
        <w:pStyle w:val="StyleHeading1JavaClassVerdanaLatin10pt"/>
        <w:numPr>
          <w:ilvl w:val="0"/>
          <w:numId w:val="6"/>
        </w:numPr>
      </w:pPr>
      <w:bookmarkStart w:name="_Toc109314506" w:id="9"/>
      <w:r>
        <w:t>Installation of ASP.Net Core 6.0.5 Hosting Bundle:</w:t>
      </w:r>
      <w:bookmarkEnd w:id="9"/>
    </w:p>
    <w:p w:rsidR="00FA7043" w:rsidRDefault="00FA7043" w14:paraId="230A1841" w14:textId="549CFB99">
      <w:pPr>
        <w:pStyle w:val="Heading2"/>
        <w:numPr>
          <w:ilvl w:val="1"/>
          <w:numId w:val="6"/>
        </w:numPr>
      </w:pPr>
      <w:bookmarkStart w:name="_Toc109314507" w:id="10"/>
      <w:r>
        <w:t>Download Details</w:t>
      </w:r>
      <w:r w:rsidRPr="00A4681F">
        <w:t>:</w:t>
      </w:r>
      <w:bookmarkEnd w:id="10"/>
    </w:p>
    <w:p w:rsidR="00FA7043" w:rsidP="00FA7043" w:rsidRDefault="00FA7043" w14:paraId="256CF287" w14:textId="593403A0">
      <w:r>
        <w:tab/>
      </w:r>
      <w:r>
        <w:t>Download the latest version of ASP.Net Core 6.0 from Microsoft official Link:</w:t>
      </w:r>
    </w:p>
    <w:p w:rsidR="000F1097" w:rsidP="00784BCB" w:rsidRDefault="00784BCB" w14:paraId="62035871" w14:textId="16F30B83">
      <w:r>
        <w:rPr>
          <w:noProof/>
        </w:rPr>
        <w:drawing>
          <wp:anchor distT="0" distB="0" distL="114300" distR="114300" simplePos="0" relativeHeight="251679232" behindDoc="0" locked="0" layoutInCell="1" allowOverlap="1" wp14:anchorId="491B855F" wp14:editId="050D5844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5730240" cy="3025369"/>
            <wp:effectExtent l="19050" t="19050" r="22860" b="2286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25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history="1" r:id="rId13">
        <w:r w:rsidRPr="00BE7E96" w:rsidR="000F1097">
          <w:rPr>
            <w:rStyle w:val="Hyperlink"/>
          </w:rPr>
          <w:t>https://dotnet.microsoft.com/en-us/download/dotnet/6.0</w:t>
        </w:r>
      </w:hyperlink>
    </w:p>
    <w:p w:rsidR="00545C1E" w:rsidRDefault="00545C1E" w14:paraId="1052DC1E" w14:textId="7DE0AC26">
      <w:pPr>
        <w:pStyle w:val="Heading2"/>
        <w:numPr>
          <w:ilvl w:val="1"/>
          <w:numId w:val="6"/>
        </w:numPr>
      </w:pPr>
      <w:bookmarkStart w:name="_Toc109314508" w:id="11"/>
      <w:r>
        <w:t xml:space="preserve">Installation </w:t>
      </w:r>
      <w:r w:rsidR="00755B45">
        <w:t>Process</w:t>
      </w:r>
      <w:r w:rsidRPr="00A4681F">
        <w:t>:</w:t>
      </w:r>
      <w:bookmarkEnd w:id="11"/>
    </w:p>
    <w:p w:rsidR="00545C1E" w:rsidP="00545C1E" w:rsidRDefault="00042174" w14:paraId="286D2AFE" w14:textId="6EFD9B6D">
      <w:pPr>
        <w:pStyle w:val="ListParagraph"/>
        <w:ind w:left="432" w:hanging="432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6BFBDB47" wp14:editId="078A7DA2">
            <wp:simplePos x="0" y="0"/>
            <wp:positionH relativeFrom="margin">
              <wp:posOffset>1207135</wp:posOffset>
            </wp:positionH>
            <wp:positionV relativeFrom="paragraph">
              <wp:posOffset>325755</wp:posOffset>
            </wp:positionV>
            <wp:extent cx="2642870" cy="1905000"/>
            <wp:effectExtent l="0" t="0" r="508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C1E">
        <w:t xml:space="preserve">Double Click the downloaded file and it will </w:t>
      </w:r>
      <w:proofErr w:type="spellStart"/>
      <w:r w:rsidR="00545C1E">
        <w:t>popup</w:t>
      </w:r>
      <w:proofErr w:type="spellEnd"/>
      <w:r w:rsidR="00545C1E">
        <w:t xml:space="preserve"> the installation Wizard as below:</w:t>
      </w:r>
    </w:p>
    <w:p w:rsidRPr="00545C1E" w:rsidR="00545C1E" w:rsidP="00545C1E" w:rsidRDefault="00996C14" w14:paraId="49375C67" w14:textId="489AA01F">
      <w:pPr>
        <w:pStyle w:val="ListParagraph"/>
        <w:ind w:left="432" w:hanging="432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778C6B7D" wp14:editId="3B71C8C4">
            <wp:simplePos x="0" y="0"/>
            <wp:positionH relativeFrom="margin">
              <wp:posOffset>1478280</wp:posOffset>
            </wp:positionH>
            <wp:positionV relativeFrom="paragraph">
              <wp:posOffset>2527935</wp:posOffset>
            </wp:positionV>
            <wp:extent cx="2556510" cy="1866900"/>
            <wp:effectExtent l="0" t="0" r="0" b="0"/>
            <wp:wrapTopAndBottom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5C1E" w:rsidR="00545C1E">
        <w:t>Click on Install option the installation process will start and once its completed close the</w:t>
      </w:r>
      <w:r w:rsidR="00545C1E">
        <w:t xml:space="preserve"> </w:t>
      </w:r>
      <w:r w:rsidRPr="00545C1E" w:rsidR="00545C1E">
        <w:t>pop-up screen.</w:t>
      </w:r>
    </w:p>
    <w:p w:rsidR="00755B45" w:rsidRDefault="00996C14" w14:paraId="3E0BC6E4" w14:textId="127DD12D">
      <w:pPr>
        <w:pStyle w:val="StyleHeading1JavaClassVerdanaLatin10pt"/>
        <w:numPr>
          <w:ilvl w:val="0"/>
          <w:numId w:val="6"/>
        </w:numPr>
      </w:pPr>
      <w:bookmarkStart w:name="_Toc109314509" w:id="12"/>
      <w:r>
        <w:t>Initial Manual Setup of Autorenewal Service:</w:t>
      </w:r>
      <w:bookmarkEnd w:id="12"/>
    </w:p>
    <w:p w:rsidR="00CC11CC" w:rsidRDefault="004B56CA" w14:paraId="356A4D7E" w14:textId="2D365285">
      <w:pPr>
        <w:pStyle w:val="Heading2"/>
        <w:numPr>
          <w:ilvl w:val="1"/>
          <w:numId w:val="6"/>
        </w:numPr>
      </w:pPr>
      <w:bookmarkStart w:name="_Toc109314510" w:id="13"/>
      <w:r>
        <w:t>Creation of folder for manual Deployment</w:t>
      </w:r>
      <w:r w:rsidRPr="00CC11CC" w:rsidR="00CC11CC">
        <w:t>:</w:t>
      </w:r>
      <w:bookmarkEnd w:id="13"/>
    </w:p>
    <w:p w:rsidR="00CC11CC" w:rsidP="00CC11CC" w:rsidRDefault="00CC11CC" w14:paraId="1161BA6F" w14:textId="0386C40B">
      <w:r>
        <w:tab/>
      </w:r>
      <w:r>
        <w:t xml:space="preserve">Creating folder for </w:t>
      </w:r>
      <w:r w:rsidR="00996C14">
        <w:t>service</w:t>
      </w:r>
      <w:r>
        <w:t xml:space="preserve"> in specific location </w:t>
      </w:r>
      <w:r w:rsidR="004B56CA">
        <w:t>“</w:t>
      </w:r>
      <w:r w:rsidRPr="00753135" w:rsidR="00753135">
        <w:t>F:\</w:t>
      </w:r>
      <w:proofErr w:type="spellStart"/>
      <w:r w:rsidRPr="00753135" w:rsidR="00753135">
        <w:t>WServices</w:t>
      </w:r>
      <w:proofErr w:type="spellEnd"/>
      <w:r w:rsidR="00753135">
        <w:t xml:space="preserve">” </w:t>
      </w:r>
      <w:r>
        <w:t xml:space="preserve">on </w:t>
      </w:r>
      <w:r w:rsidR="00753135">
        <w:t>both Non-Prod &amp; prod</w:t>
      </w:r>
      <w:r>
        <w:t xml:space="preserve"> VM.</w:t>
      </w:r>
    </w:p>
    <w:p w:rsidR="004B56CA" w:rsidRDefault="00753135" w14:paraId="6E32FC72" w14:textId="186A5F7F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34358958" wp14:editId="3F836EDC">
            <wp:simplePos x="0" y="0"/>
            <wp:positionH relativeFrom="page">
              <wp:posOffset>2134235</wp:posOffset>
            </wp:positionH>
            <wp:positionV relativeFrom="paragraph">
              <wp:posOffset>301625</wp:posOffset>
            </wp:positionV>
            <wp:extent cx="3507740" cy="1303020"/>
            <wp:effectExtent l="0" t="0" r="0" b="0"/>
            <wp:wrapTopAndBottom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53135">
        <w:t>ACDAutoRenewalService</w:t>
      </w:r>
      <w:proofErr w:type="spellEnd"/>
      <w:r>
        <w:t xml:space="preserve"> </w:t>
      </w:r>
      <w:r w:rsidR="004B56CA">
        <w:t>– “</w:t>
      </w:r>
      <w:r w:rsidRPr="00753135">
        <w:t>F:\</w:t>
      </w:r>
      <w:proofErr w:type="spellStart"/>
      <w:r w:rsidRPr="00753135">
        <w:t>WServices</w:t>
      </w:r>
      <w:proofErr w:type="spellEnd"/>
      <w:r w:rsidRPr="00753135">
        <w:t>\</w:t>
      </w:r>
      <w:proofErr w:type="spellStart"/>
      <w:r w:rsidRPr="00753135">
        <w:t>ACDAutoRenewalService</w:t>
      </w:r>
      <w:proofErr w:type="spellEnd"/>
      <w:r w:rsidR="004B56CA">
        <w:t>”</w:t>
      </w:r>
    </w:p>
    <w:p w:rsidR="006364EB" w:rsidP="006364EB" w:rsidRDefault="006364EB" w14:paraId="5371DF3A" w14:textId="77777777">
      <w:pPr>
        <w:pStyle w:val="ListParagraph"/>
        <w:ind w:left="1440"/>
      </w:pPr>
    </w:p>
    <w:p w:rsidR="006364EB" w:rsidRDefault="006364EB" w14:paraId="43DE4907" w14:textId="2A4C7D5B">
      <w:pPr>
        <w:pStyle w:val="ListParagraph"/>
        <w:numPr>
          <w:ilvl w:val="0"/>
          <w:numId w:val="8"/>
        </w:numPr>
      </w:pPr>
      <w:r>
        <w:t xml:space="preserve">Copying the code for initially testing of service. </w:t>
      </w:r>
    </w:p>
    <w:p w:rsidR="00753135" w:rsidP="00753135" w:rsidRDefault="00753135" w14:paraId="10405690" w14:textId="199C4422">
      <w:pPr>
        <w:pStyle w:val="ListParagraph"/>
        <w:ind w:left="1440"/>
      </w:pPr>
    </w:p>
    <w:p w:rsidR="00BC091F" w:rsidP="00BC091F" w:rsidRDefault="0017456B" w14:paraId="6F71D134" w14:textId="72E682F9">
      <w:pPr>
        <w:pStyle w:val="ListParagraph"/>
        <w:ind w:left="1440"/>
        <w:rPr>
          <w:i/>
          <w:iCs/>
          <w:color w:val="548DD4" w:themeColor="text2" w:themeTint="99"/>
        </w:rPr>
      </w:pPr>
      <w:r w:rsidRPr="006364EB">
        <w:rPr>
          <w:i/>
          <w:iCs/>
          <w:color w:val="548DD4" w:themeColor="text2" w:themeTint="99"/>
        </w:rPr>
        <w:t xml:space="preserve">Note: For initial state we are </w:t>
      </w:r>
      <w:r w:rsidRPr="006364EB" w:rsidR="00753135">
        <w:rPr>
          <w:i/>
          <w:iCs/>
          <w:color w:val="548DD4" w:themeColor="text2" w:themeTint="99"/>
        </w:rPr>
        <w:t>manuall</w:t>
      </w:r>
      <w:r w:rsidRPr="006364EB" w:rsidR="006364EB">
        <w:rPr>
          <w:i/>
          <w:iCs/>
          <w:color w:val="548DD4" w:themeColor="text2" w:themeTint="99"/>
        </w:rPr>
        <w:t>y</w:t>
      </w:r>
      <w:r w:rsidRPr="006364EB" w:rsidR="00753135">
        <w:rPr>
          <w:i/>
          <w:iCs/>
          <w:color w:val="548DD4" w:themeColor="text2" w:themeTint="99"/>
        </w:rPr>
        <w:t xml:space="preserve"> deploying the code to the above path to setup the service which will be </w:t>
      </w:r>
      <w:r w:rsidRPr="006364EB" w:rsidR="006364EB">
        <w:rPr>
          <w:i/>
          <w:iCs/>
          <w:color w:val="548DD4" w:themeColor="text2" w:themeTint="99"/>
        </w:rPr>
        <w:t>auto deployed by CICD later.</w:t>
      </w:r>
    </w:p>
    <w:p w:rsidR="000345D3" w:rsidRDefault="000345D3" w14:paraId="4BF1B194" w14:textId="570FC086">
      <w:pPr>
        <w:pStyle w:val="Heading2"/>
        <w:numPr>
          <w:ilvl w:val="1"/>
          <w:numId w:val="6"/>
        </w:numPr>
      </w:pPr>
      <w:bookmarkStart w:name="_Toc109314511" w:id="14"/>
      <w:r>
        <w:t xml:space="preserve">Creating a </w:t>
      </w:r>
      <w:r>
        <w:t>Logs Directory</w:t>
      </w:r>
      <w:r>
        <w:t xml:space="preserve"> for Autorenewal</w:t>
      </w:r>
      <w:r>
        <w:t xml:space="preserve"> Service</w:t>
      </w:r>
      <w:r w:rsidRPr="00CC11CC">
        <w:t>:</w:t>
      </w:r>
      <w:bookmarkEnd w:id="14"/>
    </w:p>
    <w:p w:rsidR="000345D3" w:rsidP="000345D3" w:rsidRDefault="000345D3" w14:paraId="4318E412" w14:textId="33FB72C7">
      <w:r>
        <w:tab/>
      </w:r>
      <w:r>
        <w:t xml:space="preserve">Creating folders for </w:t>
      </w:r>
      <w:r>
        <w:t>Service</w:t>
      </w:r>
      <w:r>
        <w:t xml:space="preserve"> logs in below location:</w:t>
      </w:r>
    </w:p>
    <w:p w:rsidRPr="00ED1D54" w:rsidR="000345D3" w:rsidRDefault="000345D3" w14:paraId="694E5C12" w14:textId="01B0D1C5">
      <w:pPr>
        <w:pStyle w:val="ListParagraph"/>
        <w:numPr>
          <w:ilvl w:val="0"/>
          <w:numId w:val="9"/>
        </w:numPr>
        <w:rPr>
          <w:i/>
          <w:iCs/>
        </w:rPr>
      </w:pPr>
      <w:r w:rsidRPr="00ED1D54">
        <w:rPr>
          <w:i/>
          <w:iCs/>
        </w:rPr>
        <w:t>F:\Logs\ACD\ACDAutoRenewalService</w:t>
      </w:r>
    </w:p>
    <w:p w:rsidR="004B56CA" w:rsidRDefault="00146041" w14:paraId="3A6DED9A" w14:textId="3955F9F4">
      <w:pPr>
        <w:pStyle w:val="Heading2"/>
        <w:numPr>
          <w:ilvl w:val="1"/>
          <w:numId w:val="6"/>
        </w:numPr>
      </w:pPr>
      <w:bookmarkStart w:name="_Toc109314512" w:id="15"/>
      <w:r>
        <w:t>Creating a windows service for Autorenewal</w:t>
      </w:r>
      <w:r w:rsidRPr="00CC11CC" w:rsidR="004B56CA">
        <w:t>:</w:t>
      </w:r>
      <w:bookmarkEnd w:id="15"/>
    </w:p>
    <w:p w:rsidR="00BC091F" w:rsidP="00146041" w:rsidRDefault="00146041" w14:paraId="300DCA98" w14:textId="62B260C2">
      <w:pPr>
        <w:pStyle w:val="ListParagraph"/>
        <w:ind w:left="576"/>
      </w:pPr>
      <w:r>
        <w:tab/>
      </w:r>
      <w:r w:rsidR="00BC091F">
        <w:t xml:space="preserve">Open </w:t>
      </w:r>
      <w:proofErr w:type="spellStart"/>
      <w:r>
        <w:rPr>
          <w:b/>
          <w:bCs/>
        </w:rPr>
        <w:t>powershell</w:t>
      </w:r>
      <w:proofErr w:type="spellEnd"/>
      <w:r>
        <w:rPr>
          <w:b/>
          <w:bCs/>
        </w:rPr>
        <w:t xml:space="preserve"> </w:t>
      </w:r>
      <w:r w:rsidRPr="00146041">
        <w:t>as an administrator and execute below script</w:t>
      </w:r>
      <w:r w:rsidR="00DA5C93">
        <w:t>.</w:t>
      </w:r>
    </w:p>
    <w:p w:rsidR="00195F18" w:rsidP="00195F18" w:rsidRDefault="00195F18" w14:paraId="25D7AACD" w14:textId="77777777">
      <w:pPr>
        <w:pStyle w:val="ListParagraph"/>
        <w:ind w:left="576"/>
      </w:pPr>
      <w:r>
        <w:tab/>
      </w:r>
      <w:r>
        <w:tab/>
      </w:r>
    </w:p>
    <w:p w:rsidRPr="00042174" w:rsidR="00195F18" w:rsidP="00195F18" w:rsidRDefault="00195F18" w14:paraId="229EF3BE" w14:textId="67026D5E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$params = @{</w:t>
      </w:r>
    </w:p>
    <w:p w:rsidRPr="00042174" w:rsidR="00195F18" w:rsidP="00195F18" w:rsidRDefault="00195F18" w14:paraId="46F98A81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Name 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ACD.AutoRenewalService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195F18" w:rsidP="00195F18" w:rsidRDefault="00195F18" w14:paraId="6E433F77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BinaryPathName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"F:\WServices\ACDAutoRenewalService\ACD.AutoRenewalService.exe"</w:t>
      </w:r>
    </w:p>
    <w:p w:rsidRPr="00042174" w:rsidR="00195F18" w:rsidP="00195F18" w:rsidRDefault="00195F18" w14:paraId="24E6B8CF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DependsOn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NetLogon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195F18" w:rsidP="00195F18" w:rsidRDefault="00195F18" w14:paraId="424CAB5A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DisplayName = "ACD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AutoRenewal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Service"</w:t>
      </w:r>
    </w:p>
    <w:p w:rsidRPr="00042174" w:rsidR="00195F18" w:rsidP="00195F18" w:rsidRDefault="00195F18" w14:paraId="1256607C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StartupType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"Automatic"</w:t>
      </w:r>
    </w:p>
    <w:p w:rsidRPr="00042174" w:rsidR="00195F18" w:rsidP="00195F18" w:rsidRDefault="00195F18" w14:paraId="16C01EC9" w14:textId="1E5BFA52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Description = "This is a ACD </w:t>
      </w:r>
      <w:r w:rsidRPr="00042174">
        <w:rPr>
          <w:rFonts w:ascii="Courier New" w:hAnsi="Courier New" w:cs="Courier New"/>
          <w:b/>
          <w:bCs/>
          <w:color w:val="D99594" w:themeColor="accent2" w:themeTint="99"/>
        </w:rPr>
        <w:t>Autorenewal</w:t>
      </w: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Service."</w:t>
      </w:r>
    </w:p>
    <w:p w:rsidRPr="00042174" w:rsidR="00195F18" w:rsidP="00195F18" w:rsidRDefault="00195F18" w14:paraId="6369BF29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}</w:t>
      </w:r>
    </w:p>
    <w:p w:rsidRPr="00042174" w:rsidR="00195F18" w:rsidP="00195F18" w:rsidRDefault="00195F18" w14:paraId="6AD7864C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New-Service @params</w:t>
      </w:r>
    </w:p>
    <w:p w:rsidRPr="00042174" w:rsidR="00195F18" w:rsidP="00195F18" w:rsidRDefault="00195F18" w14:paraId="6947FBDB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</w:p>
    <w:p w:rsidRPr="00042174" w:rsidR="00195F18" w:rsidP="00195F18" w:rsidRDefault="00195F18" w14:paraId="0995F048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Start-Service 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ACD.AutoRenewalService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146041" w:rsidP="00195F18" w:rsidRDefault="00195F18" w14:paraId="5428109B" w14:textId="2D9B4F06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Write-Host "service started successfully"  </w:t>
      </w:r>
    </w:p>
    <w:p w:rsidR="003A1A9D" w:rsidP="00195F18" w:rsidRDefault="003A1A9D" w14:paraId="3A33671B" w14:textId="61074D0D">
      <w:pPr>
        <w:pStyle w:val="ListParagraph"/>
        <w:ind w:left="576"/>
        <w:rPr>
          <w:rFonts w:ascii="Courier New" w:hAnsi="Courier New" w:cs="Courier New"/>
          <w:b/>
          <w:bCs/>
          <w:color w:val="000000" w:themeColor="text1"/>
          <w:sz w:val="18"/>
          <w:szCs w:val="22"/>
        </w:rPr>
      </w:pPr>
    </w:p>
    <w:p w:rsidRPr="003A1A9D" w:rsidR="003A1A9D" w:rsidP="00195F18" w:rsidRDefault="003A1A9D" w14:paraId="7023C82E" w14:textId="2DCF6BAC">
      <w:pPr>
        <w:pStyle w:val="ListParagraph"/>
        <w:ind w:left="576"/>
      </w:pPr>
      <w:r w:rsidRPr="003A1A9D">
        <w:t>The above script will create and start the service.</w:t>
      </w:r>
    </w:p>
    <w:p w:rsidR="00A77C41" w:rsidRDefault="000A4676" w14:paraId="44826F40" w14:textId="3B8C12E2">
      <w:pPr>
        <w:pStyle w:val="StyleHeading1JavaClassVerdanaLatin10pt"/>
        <w:numPr>
          <w:ilvl w:val="0"/>
          <w:numId w:val="6"/>
        </w:numPr>
      </w:pPr>
      <w:bookmarkStart w:name="_Toc109314513" w:id="16"/>
      <w:r>
        <w:t>DevOps Configuration - C</w:t>
      </w:r>
      <w:r w:rsidR="00A77C41">
        <w:t xml:space="preserve">I </w:t>
      </w:r>
      <w:r w:rsidR="0025605B">
        <w:t xml:space="preserve">for </w:t>
      </w:r>
      <w:r w:rsidR="00ED1D54">
        <w:t>Service</w:t>
      </w:r>
      <w:r w:rsidR="00A77C41">
        <w:t>.</w:t>
      </w:r>
      <w:bookmarkEnd w:id="16"/>
    </w:p>
    <w:p w:rsidR="00A77C41" w:rsidRDefault="00EC566B" w14:paraId="65AC27EB" w14:textId="1632C769">
      <w:pPr>
        <w:pStyle w:val="Heading2"/>
        <w:numPr>
          <w:ilvl w:val="1"/>
          <w:numId w:val="6"/>
        </w:numPr>
      </w:pPr>
      <w:bookmarkStart w:name="_Toc109314514" w:id="17"/>
      <w:r>
        <w:t xml:space="preserve">Setup CI for </w:t>
      </w:r>
      <w:proofErr w:type="spellStart"/>
      <w:r w:rsidR="00ED1D54">
        <w:t>AutoRenewal</w:t>
      </w:r>
      <w:proofErr w:type="spellEnd"/>
      <w:r w:rsidR="00ED1D54">
        <w:t xml:space="preserve"> Service</w:t>
      </w:r>
      <w:r w:rsidR="00A77C41">
        <w:t>:</w:t>
      </w:r>
      <w:bookmarkEnd w:id="17"/>
    </w:p>
    <w:p w:rsidR="00A77C41" w:rsidRDefault="008E06EB" w14:paraId="212473B5" w14:textId="0C78D93B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5604AE4A" wp14:editId="115CAFBF">
            <wp:simplePos x="0" y="0"/>
            <wp:positionH relativeFrom="margin">
              <wp:align>right</wp:align>
            </wp:positionH>
            <wp:positionV relativeFrom="paragraph">
              <wp:posOffset>556260</wp:posOffset>
            </wp:positionV>
            <wp:extent cx="5733415" cy="2468245"/>
            <wp:effectExtent l="19050" t="19050" r="19685" b="27305"/>
            <wp:wrapTopAndBottom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718">
        <w:t>Login t</w:t>
      </w:r>
      <w:r w:rsidR="00A77C41">
        <w:t>o</w:t>
      </w:r>
      <w:r w:rsidR="00891718">
        <w:t xml:space="preserve"> </w:t>
      </w:r>
      <w:proofErr w:type="spellStart"/>
      <w:r w:rsidR="00891718">
        <w:t>devops</w:t>
      </w:r>
      <w:proofErr w:type="spellEnd"/>
      <w:r w:rsidR="00891718">
        <w:t xml:space="preserve"> using the </w:t>
      </w:r>
      <w:proofErr w:type="spellStart"/>
      <w:r w:rsidR="00891718">
        <w:t>url</w:t>
      </w:r>
      <w:proofErr w:type="spellEnd"/>
      <w:r w:rsidR="00891718">
        <w:t xml:space="preserve"> </w:t>
      </w:r>
      <w:hyperlink w:history="1" r:id="rId18">
        <w:r w:rsidRPr="0035535B" w:rsidR="00891718">
          <w:rPr>
            <w:rStyle w:val="Hyperlink"/>
          </w:rPr>
          <w:t>https://dev.azure.com/aiaacd/</w:t>
        </w:r>
      </w:hyperlink>
      <w:r w:rsidR="00891718">
        <w:t xml:space="preserve"> and go to </w:t>
      </w:r>
      <w:proofErr w:type="spellStart"/>
      <w:r w:rsidR="00891718">
        <w:t>ACDOnlineServices</w:t>
      </w:r>
      <w:proofErr w:type="spellEnd"/>
      <w:r w:rsidR="00891718">
        <w:t xml:space="preserve"> as shown below:</w:t>
      </w:r>
    </w:p>
    <w:p w:rsidR="007C4BDC" w:rsidP="007C4BDC" w:rsidRDefault="007C4BDC" w14:paraId="24898E5D" w14:textId="366CC8CE">
      <w:pPr>
        <w:pStyle w:val="Header"/>
        <w:tabs>
          <w:tab w:val="clear" w:pos="8640"/>
        </w:tabs>
      </w:pPr>
    </w:p>
    <w:p w:rsidR="00C77238" w:rsidRDefault="00C77238" w14:paraId="557A96BA" w14:textId="4DEA2C16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52AABEF" wp14:editId="5120E09F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733415" cy="2359660"/>
            <wp:effectExtent l="0" t="0" r="635" b="2540"/>
            <wp:wrapTopAndBottom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38" cy="2363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</w:t>
      </w:r>
      <w:proofErr w:type="spellStart"/>
      <w:r>
        <w:t>ACDOnlineService</w:t>
      </w:r>
      <w:proofErr w:type="spellEnd"/>
      <w:r>
        <w:t xml:space="preserve">, navigate to Pipelines &gt; </w:t>
      </w:r>
      <w:r w:rsidRPr="00C77238">
        <w:rPr>
          <w:b/>
          <w:bCs/>
        </w:rPr>
        <w:t>New Pipeline</w:t>
      </w:r>
    </w:p>
    <w:p w:rsidRPr="00F5470A" w:rsidR="00F5470A" w:rsidRDefault="00C77238" w14:paraId="6426E94C" w14:textId="7A2AF97B">
      <w:pPr>
        <w:pStyle w:val="ListParagraph"/>
        <w:numPr>
          <w:ilvl w:val="0"/>
          <w:numId w:val="10"/>
        </w:numPr>
        <w:rPr>
          <w:b/>
          <w:bCs/>
        </w:rPr>
      </w:pPr>
      <w:r>
        <w:t>Start creating the pipeline using classic editor</w:t>
      </w:r>
      <w:r w:rsidR="00F5470A">
        <w:t>.</w:t>
      </w:r>
    </w:p>
    <w:p w:rsidRPr="00C77238" w:rsidR="00C77238" w:rsidP="00F5470A" w:rsidRDefault="008E06EB" w14:paraId="6FDA7F78" w14:textId="089C252B">
      <w:pPr>
        <w:pStyle w:val="ListParagraph"/>
        <w:ind w:left="144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3C835912" wp14:editId="19AD760E">
            <wp:simplePos x="0" y="0"/>
            <wp:positionH relativeFrom="margin">
              <wp:posOffset>79375</wp:posOffset>
            </wp:positionH>
            <wp:positionV relativeFrom="paragraph">
              <wp:posOffset>635</wp:posOffset>
            </wp:positionV>
            <wp:extent cx="5714365" cy="2827020"/>
            <wp:effectExtent l="0" t="0" r="635" b="0"/>
            <wp:wrapTopAndBottom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9A7FCB" w:rsidR="00C77238" w:rsidRDefault="008E06EB" w14:paraId="15F42783" w14:textId="55FBF372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6E894BDD" wp14:editId="66EA6D5D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733415" cy="2854960"/>
            <wp:effectExtent l="0" t="0" r="635" b="254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D4A">
        <w:t xml:space="preserve">By clicking on classic </w:t>
      </w:r>
      <w:r w:rsidR="00A15648">
        <w:t>editor,</w:t>
      </w:r>
      <w:r w:rsidR="00DC7D4A">
        <w:t xml:space="preserve"> it will pop-up new window</w:t>
      </w:r>
      <w:r w:rsidR="009A7FCB">
        <w:t>, select the options as per below image.</w:t>
      </w:r>
    </w:p>
    <w:p w:rsidRPr="009A7FCB" w:rsidR="009A7FCB" w:rsidP="009A7FCB" w:rsidRDefault="009A7FCB" w14:paraId="191C7FB2" w14:textId="41CC4EE8">
      <w:pPr>
        <w:pStyle w:val="ListParagraph"/>
        <w:rPr>
          <w:b/>
          <w:bCs/>
        </w:rPr>
      </w:pPr>
    </w:p>
    <w:p w:rsidRPr="009A7FCB" w:rsidR="009A7FCB" w:rsidP="006174F4" w:rsidRDefault="009A7FCB" w14:paraId="41133672" w14:textId="4B41829D">
      <w:pPr>
        <w:ind w:left="720"/>
      </w:pPr>
      <w:r>
        <w:t xml:space="preserve">Select Source – </w:t>
      </w:r>
      <w:r w:rsidRPr="006174F4">
        <w:rPr>
          <w:b/>
          <w:bCs/>
        </w:rPr>
        <w:t>Azure Repos git</w:t>
      </w:r>
    </w:p>
    <w:p w:rsidRPr="009A7FCB" w:rsidR="009A7FCB" w:rsidP="006174F4" w:rsidRDefault="009A7FCB" w14:paraId="1FF1D71F" w14:textId="66798C0A">
      <w:pPr>
        <w:ind w:left="720"/>
      </w:pPr>
      <w:r w:rsidRPr="009A7FCB">
        <w:t xml:space="preserve">Team Project – </w:t>
      </w:r>
      <w:proofErr w:type="spellStart"/>
      <w:r w:rsidRPr="006174F4">
        <w:rPr>
          <w:b/>
          <w:bCs/>
        </w:rPr>
        <w:t>ACD</w:t>
      </w:r>
      <w:r w:rsidR="003E5FF8">
        <w:rPr>
          <w:b/>
          <w:bCs/>
        </w:rPr>
        <w:t>OnlineService</w:t>
      </w:r>
      <w:proofErr w:type="spellEnd"/>
    </w:p>
    <w:p w:rsidRPr="009A7FCB" w:rsidR="009A7FCB" w:rsidP="006174F4" w:rsidRDefault="009A7FCB" w14:paraId="6E2387AC" w14:textId="208547CC">
      <w:pPr>
        <w:ind w:left="720"/>
      </w:pPr>
      <w:r w:rsidRPr="009A7FCB">
        <w:t xml:space="preserve">Repository – </w:t>
      </w:r>
      <w:proofErr w:type="spellStart"/>
      <w:r w:rsidRPr="006174F4">
        <w:rPr>
          <w:b/>
          <w:bCs/>
        </w:rPr>
        <w:t>ACD.</w:t>
      </w:r>
      <w:r w:rsidR="003E5FF8">
        <w:rPr>
          <w:b/>
          <w:bCs/>
        </w:rPr>
        <w:t>AutoRenewalService</w:t>
      </w:r>
      <w:proofErr w:type="spellEnd"/>
    </w:p>
    <w:p w:rsidR="006174F4" w:rsidP="006174F4" w:rsidRDefault="009A7FCB" w14:paraId="0A3771B0" w14:textId="57944EC4">
      <w:pPr>
        <w:ind w:left="720"/>
        <w:rPr>
          <w:b/>
          <w:bCs/>
        </w:rPr>
      </w:pPr>
      <w:r w:rsidRPr="009A7FCB">
        <w:t xml:space="preserve">Default branch for manual and scheduled builds </w:t>
      </w:r>
      <w:r>
        <w:t>–</w:t>
      </w:r>
      <w:r w:rsidRPr="009A7FCB">
        <w:t xml:space="preserve"> </w:t>
      </w:r>
      <w:r w:rsidR="003E5FF8">
        <w:rPr>
          <w:b/>
          <w:bCs/>
        </w:rPr>
        <w:t>develop</w:t>
      </w:r>
    </w:p>
    <w:p w:rsidR="006174F4" w:rsidP="006174F4" w:rsidRDefault="006174F4" w14:paraId="17D68C7D" w14:textId="2F117F33">
      <w:pPr>
        <w:ind w:left="720"/>
        <w:rPr>
          <w:b/>
          <w:bCs/>
        </w:rPr>
      </w:pPr>
    </w:p>
    <w:p w:rsidR="00CC0F0E" w:rsidRDefault="00CC0F0E" w14:paraId="16FCDFBA" w14:textId="427D08AF">
      <w:pPr>
        <w:pStyle w:val="ListParagraph"/>
        <w:numPr>
          <w:ilvl w:val="0"/>
          <w:numId w:val="11"/>
        </w:numPr>
      </w:pPr>
      <w:r w:rsidRPr="00CC0F0E">
        <w:t>Click continue to proceed ahead</w:t>
      </w:r>
      <w:r w:rsidR="006174F4">
        <w:t>, next step is to choose existing template.</w:t>
      </w:r>
    </w:p>
    <w:p w:rsidR="006174F4" w:rsidRDefault="006174F4" w14:paraId="54FD9722" w14:textId="7955B6BE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6B0A5570" wp14:editId="739BC249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733415" cy="2662555"/>
            <wp:effectExtent l="0" t="0" r="635" b="4445"/>
            <wp:wrapTopAndBottom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ASP.NET Core from the list and click on Apply Button.</w:t>
      </w:r>
    </w:p>
    <w:p w:rsidR="000F7CFE" w:rsidRDefault="000F7CFE" w14:paraId="205F012D" w14:textId="778E187B">
      <w:pPr>
        <w:pStyle w:val="ListParagraph"/>
        <w:numPr>
          <w:ilvl w:val="0"/>
          <w:numId w:val="11"/>
        </w:numPr>
      </w:pPr>
      <w:r>
        <w:t xml:space="preserve">After applying the </w:t>
      </w:r>
      <w:r w:rsidR="00995720">
        <w:t>template,</w:t>
      </w:r>
      <w:r>
        <w:t xml:space="preserve"> it will ask for further settings as below</w:t>
      </w:r>
    </w:p>
    <w:p w:rsidR="006174F4" w:rsidRDefault="000F7CFE" w14:paraId="7BBBA497" w14:textId="71406071">
      <w:pPr>
        <w:pStyle w:val="ListParagraph"/>
        <w:numPr>
          <w:ilvl w:val="0"/>
          <w:numId w:val="11"/>
        </w:numPr>
      </w:pPr>
      <w:r>
        <w:t>Click on Pipeline and change pipeline name and agent pool from the dropdown</w:t>
      </w:r>
      <w:r w:rsidR="00995720">
        <w:t>.</w:t>
      </w:r>
    </w:p>
    <w:p w:rsidR="00995720" w:rsidP="00995720" w:rsidRDefault="00995720" w14:paraId="2A273498" w14:textId="22D385F6">
      <w:pPr>
        <w:pStyle w:val="ListParagraph"/>
        <w:ind w:left="1440"/>
      </w:pPr>
      <w:r>
        <w:tab/>
      </w:r>
      <w:r>
        <w:t xml:space="preserve">Name: </w:t>
      </w:r>
      <w:proofErr w:type="spellStart"/>
      <w:r>
        <w:t>acd</w:t>
      </w:r>
      <w:proofErr w:type="spellEnd"/>
      <w:r>
        <w:t>-</w:t>
      </w:r>
      <w:proofErr w:type="spellStart"/>
      <w:r w:rsidR="003E5FF8">
        <w:t>autorenewalservice</w:t>
      </w:r>
      <w:proofErr w:type="spellEnd"/>
      <w:r>
        <w:t>-prod-ci</w:t>
      </w:r>
    </w:p>
    <w:p w:rsidR="00995720" w:rsidP="00995720" w:rsidRDefault="00995720" w14:paraId="5365BAE4" w14:textId="66DBE729">
      <w:pPr>
        <w:pStyle w:val="ListParagraph"/>
        <w:ind w:left="1440"/>
      </w:pPr>
      <w:r>
        <w:tab/>
      </w:r>
      <w:r>
        <w:t>Agent pool: dev-</w:t>
      </w:r>
      <w:proofErr w:type="spellStart"/>
      <w:r>
        <w:t>acdpool</w:t>
      </w:r>
      <w:proofErr w:type="spellEnd"/>
    </w:p>
    <w:p w:rsidR="00995720" w:rsidP="00995720" w:rsidRDefault="00245B80" w14:paraId="3C384540" w14:textId="3E1847BD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745792" behindDoc="0" locked="0" layoutInCell="1" allowOverlap="1" wp14:anchorId="338CB11C" wp14:editId="180B9C4D">
            <wp:simplePos x="0" y="0"/>
            <wp:positionH relativeFrom="column">
              <wp:posOffset>212725</wp:posOffset>
            </wp:positionH>
            <wp:positionV relativeFrom="paragraph">
              <wp:posOffset>194310</wp:posOffset>
            </wp:positionV>
            <wp:extent cx="5733415" cy="2417445"/>
            <wp:effectExtent l="0" t="0" r="635" b="190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720">
        <w:t>Keep all other settings as default.</w:t>
      </w:r>
    </w:p>
    <w:p w:rsidR="00245B80" w:rsidP="00245B80" w:rsidRDefault="00245B80" w14:paraId="4BF84C4F" w14:textId="77777777">
      <w:pPr>
        <w:pStyle w:val="ListParagraph"/>
        <w:ind w:left="1440"/>
      </w:pPr>
    </w:p>
    <w:p w:rsidR="00995720" w:rsidRDefault="00995720" w14:paraId="5044FA32" w14:textId="6ED712C7">
      <w:pPr>
        <w:pStyle w:val="ListParagraph"/>
        <w:numPr>
          <w:ilvl w:val="0"/>
          <w:numId w:val="11"/>
        </w:numPr>
      </w:pPr>
      <w:r>
        <w:t xml:space="preserve">Next click on Restore stage and set packages as </w:t>
      </w:r>
      <w:r w:rsidRPr="00995720">
        <w:rPr>
          <w:b/>
          <w:bCs/>
        </w:rPr>
        <w:t>ACD</w:t>
      </w:r>
      <w:r>
        <w:t xml:space="preserve"> from dropdown, keep other settings as default.</w:t>
      </w:r>
    </w:p>
    <w:p w:rsidR="003E5FF8" w:rsidP="003E5FF8" w:rsidRDefault="003E5FF8" w14:paraId="7F62AC0C" w14:textId="4B9429C7"/>
    <w:p w:rsidR="003E5FF8" w:rsidP="003E5FF8" w:rsidRDefault="003E5FF8" w14:paraId="6E3D5E1F" w14:textId="5B43C56E"/>
    <w:p w:rsidR="003E5FF8" w:rsidP="003E5FF8" w:rsidRDefault="003E5FF8" w14:paraId="0E1EA008" w14:textId="3D2BAEC2"/>
    <w:p w:rsidR="00245B80" w:rsidP="003E5FF8" w:rsidRDefault="00245B80" w14:paraId="4FDC15E0" w14:textId="49402491"/>
    <w:p w:rsidR="00245B80" w:rsidP="003E5FF8" w:rsidRDefault="00245B80" w14:paraId="3CC7A19F" w14:textId="51902D86"/>
    <w:p w:rsidR="00245B80" w:rsidP="003E5FF8" w:rsidRDefault="00245B80" w14:paraId="232F4293" w14:textId="6719D386"/>
    <w:p w:rsidR="00245B80" w:rsidP="003E5FF8" w:rsidRDefault="00245B80" w14:paraId="64D49884" w14:textId="4AEBDBD1"/>
    <w:p w:rsidR="00245B80" w:rsidP="003E5FF8" w:rsidRDefault="00245B80" w14:paraId="555CAEED" w14:textId="5FAF974F"/>
    <w:p w:rsidR="00245B80" w:rsidP="003E5FF8" w:rsidRDefault="00245B80" w14:paraId="6E4C8A0A" w14:textId="477A757B">
      <w:r>
        <w:rPr>
          <w:noProof/>
        </w:rPr>
        <w:drawing>
          <wp:anchor distT="0" distB="0" distL="114300" distR="114300" simplePos="0" relativeHeight="251694592" behindDoc="0" locked="0" layoutInCell="1" allowOverlap="1" wp14:anchorId="69F34A71" wp14:editId="23E13E29">
            <wp:simplePos x="0" y="0"/>
            <wp:positionH relativeFrom="margin">
              <wp:posOffset>0</wp:posOffset>
            </wp:positionH>
            <wp:positionV relativeFrom="paragraph">
              <wp:posOffset>411480</wp:posOffset>
            </wp:positionV>
            <wp:extent cx="5733415" cy="2243455"/>
            <wp:effectExtent l="0" t="0" r="635" b="4445"/>
            <wp:wrapTopAndBottom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5"/>
                    <a:stretch/>
                  </pic:blipFill>
                  <pic:spPr bwMode="auto">
                    <a:xfrm>
                      <a:off x="0" y="0"/>
                      <a:ext cx="5733415" cy="224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B80" w:rsidP="003E5FF8" w:rsidRDefault="00245B80" w14:paraId="2368B890" w14:textId="14C3D4BE"/>
    <w:p w:rsidRPr="00887C89" w:rsidR="009A7FCB" w:rsidP="009A7FCB" w:rsidRDefault="009A7FCB" w14:paraId="2E6B6B26" w14:textId="6FB4E25D">
      <w:pPr>
        <w:pStyle w:val="ListParagraph"/>
        <w:ind w:left="1440"/>
        <w:rPr>
          <w:rFonts w:ascii="Courier New" w:hAnsi="Courier New" w:cs="Courier New"/>
        </w:rPr>
      </w:pPr>
    </w:p>
    <w:p w:rsidR="0025605B" w:rsidRDefault="0025605B" w14:paraId="785DC229" w14:textId="1E65CCAC">
      <w:pPr>
        <w:pStyle w:val="ListParagraph"/>
        <w:numPr>
          <w:ilvl w:val="0"/>
          <w:numId w:val="11"/>
        </w:numPr>
      </w:pPr>
      <w:r>
        <w:t>Next step is for adding SDK task before Restore task. By clicking the Plus ‘+’ sign.</w:t>
      </w:r>
    </w:p>
    <w:p w:rsidR="0025605B" w:rsidRDefault="005B408B" w14:paraId="321B9954" w14:textId="4F6EBFAD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141F7C0E" wp14:editId="5ABDA070">
            <wp:simplePos x="0" y="0"/>
            <wp:positionH relativeFrom="margin">
              <wp:posOffset>342900</wp:posOffset>
            </wp:positionH>
            <wp:positionV relativeFrom="paragraph">
              <wp:posOffset>541020</wp:posOffset>
            </wp:positionV>
            <wp:extent cx="5733415" cy="2995295"/>
            <wp:effectExtent l="0" t="0" r="635" b="0"/>
            <wp:wrapTopAndBottom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05B">
        <w:t xml:space="preserve">Add </w:t>
      </w:r>
      <w:r w:rsidR="00A15648">
        <w:t xml:space="preserve">task to use .net core </w:t>
      </w:r>
      <w:proofErr w:type="spellStart"/>
      <w:r w:rsidR="00A15648">
        <w:t>sdk</w:t>
      </w:r>
      <w:proofErr w:type="spellEnd"/>
      <w:r w:rsidR="00A15648">
        <w:t xml:space="preserve"> as shown in below image and drag the step to the top before restore step.</w:t>
      </w:r>
    </w:p>
    <w:p w:rsidR="00A15648" w:rsidP="00A15648" w:rsidRDefault="00A15648" w14:paraId="001719E6" w14:textId="745BEE90">
      <w:pPr>
        <w:pStyle w:val="ListParagraph"/>
        <w:ind w:left="1440"/>
      </w:pPr>
    </w:p>
    <w:p w:rsidR="00606316" w:rsidRDefault="00887C89" w14:paraId="29090EF3" w14:textId="77D6DBFA">
      <w:pPr>
        <w:pStyle w:val="ListParagraph"/>
        <w:numPr>
          <w:ilvl w:val="0"/>
          <w:numId w:val="11"/>
        </w:numPr>
      </w:pPr>
      <w:r>
        <w:t>E</w:t>
      </w:r>
      <w:r w:rsidR="00A15648">
        <w:t xml:space="preserve">dit the SDK task and add the </w:t>
      </w:r>
      <w:proofErr w:type="spellStart"/>
      <w:r w:rsidR="00A15648">
        <w:t>sdk</w:t>
      </w:r>
      <w:proofErr w:type="spellEnd"/>
      <w:r w:rsidR="00A15648">
        <w:t xml:space="preserve"> version</w:t>
      </w:r>
      <w:r>
        <w:t xml:space="preserve"> and click on save button.</w:t>
      </w:r>
    </w:p>
    <w:p w:rsidR="00606316" w:rsidP="00A15648" w:rsidRDefault="00606316" w14:paraId="223F7394" w14:textId="0267BF81">
      <w:pPr>
        <w:pStyle w:val="ListParagraph"/>
        <w:ind w:left="1440"/>
      </w:pPr>
    </w:p>
    <w:p w:rsidR="00C77238" w:rsidRDefault="00E36DF0" w14:paraId="00874B3E" w14:textId="03B24F2C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3F16C6DC" wp14:editId="5D403807">
            <wp:simplePos x="0" y="0"/>
            <wp:positionH relativeFrom="column">
              <wp:posOffset>1432560</wp:posOffset>
            </wp:positionH>
            <wp:positionV relativeFrom="paragraph">
              <wp:posOffset>509905</wp:posOffset>
            </wp:positionV>
            <wp:extent cx="2910840" cy="1755140"/>
            <wp:effectExtent l="0" t="0" r="381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A35">
        <w:t>While saving the changes it will ask for the folder path set as shown below:</w:t>
      </w:r>
    </w:p>
    <w:p w:rsidR="00E36DF0" w:rsidP="00E36DF0" w:rsidRDefault="00E36DF0" w14:paraId="514638C6" w14:textId="1D766C1E">
      <w:pPr>
        <w:pStyle w:val="ListParagraph"/>
      </w:pPr>
    </w:p>
    <w:p w:rsidR="00E36DF0" w:rsidP="00E36DF0" w:rsidRDefault="00E36DF0" w14:paraId="6A93EA4D" w14:textId="7D276948">
      <w:pPr>
        <w:pStyle w:val="ListParagraph"/>
        <w:ind w:left="1440"/>
      </w:pPr>
      <w:r>
        <w:tab/>
      </w:r>
      <w:r>
        <w:t>Test CI Path: “</w:t>
      </w:r>
      <w:r w:rsidRPr="00E36DF0">
        <w:rPr>
          <w:i/>
          <w:iCs/>
        </w:rPr>
        <w:t>\Azure-Build-Configurations\TEST</w:t>
      </w:r>
      <w:r>
        <w:rPr>
          <w:i/>
          <w:iCs/>
        </w:rPr>
        <w:t>”</w:t>
      </w:r>
      <w:r>
        <w:br/>
      </w:r>
      <w:r>
        <w:tab/>
      </w:r>
      <w:r>
        <w:t>QA CI Path:</w:t>
      </w:r>
      <w:r w:rsidRPr="00E36DF0">
        <w:t xml:space="preserve"> </w:t>
      </w:r>
      <w:r>
        <w:t>“</w:t>
      </w:r>
      <w:r w:rsidRPr="00E36DF0">
        <w:rPr>
          <w:i/>
          <w:iCs/>
        </w:rPr>
        <w:t>\Azure-Build-Configurations\</w:t>
      </w:r>
      <w:r w:rsidRPr="00E36DF0">
        <w:rPr>
          <w:i/>
          <w:iCs/>
        </w:rPr>
        <w:t>QA</w:t>
      </w:r>
      <w:r>
        <w:rPr>
          <w:i/>
          <w:iCs/>
        </w:rPr>
        <w:t>”</w:t>
      </w:r>
    </w:p>
    <w:p w:rsidR="00E36DF0" w:rsidP="00E36DF0" w:rsidRDefault="00E36DF0" w14:paraId="307363D2" w14:textId="77E2A5E0">
      <w:pPr>
        <w:pStyle w:val="ListParagraph"/>
        <w:ind w:left="1440"/>
      </w:pPr>
      <w:r>
        <w:tab/>
      </w:r>
      <w:r>
        <w:t>Prod CI Path:</w:t>
      </w:r>
      <w:r w:rsidRPr="00E36DF0">
        <w:t xml:space="preserve"> </w:t>
      </w:r>
      <w:r>
        <w:t>“</w:t>
      </w:r>
      <w:r w:rsidRPr="00E36DF0">
        <w:rPr>
          <w:i/>
          <w:iCs/>
        </w:rPr>
        <w:t>\Azure-Build-Configurations\PROD</w:t>
      </w:r>
      <w:r>
        <w:rPr>
          <w:i/>
          <w:iCs/>
        </w:rPr>
        <w:t>”</w:t>
      </w:r>
    </w:p>
    <w:p w:rsidR="00606316" w:rsidP="00606316" w:rsidRDefault="00606316" w14:paraId="7B089DD5" w14:textId="14621F0A"/>
    <w:p w:rsidR="0074176D" w:rsidRDefault="00032EB8" w14:paraId="44810363" w14:textId="612D5E84">
      <w:pPr>
        <w:pStyle w:val="ListParagraph"/>
        <w:numPr>
          <w:ilvl w:val="0"/>
          <w:numId w:val="11"/>
        </w:numPr>
      </w:pPr>
      <w:r>
        <w:t xml:space="preserve">Once Pipeline is saved, navigate to pipelines &gt; ALL &gt; Azure-Build-Configurations &gt; </w:t>
      </w:r>
      <w:r w:rsidR="00070627">
        <w:t>TEST</w:t>
      </w:r>
      <w:r>
        <w:t xml:space="preserve"> &gt; </w:t>
      </w:r>
      <w:proofErr w:type="spellStart"/>
      <w:r>
        <w:t>acd</w:t>
      </w:r>
      <w:proofErr w:type="spellEnd"/>
      <w:r>
        <w:t>-</w:t>
      </w:r>
      <w:proofErr w:type="spellStart"/>
      <w:r w:rsidR="00070627">
        <w:t>autorenewalservice</w:t>
      </w:r>
      <w:proofErr w:type="spellEnd"/>
      <w:r>
        <w:t>-</w:t>
      </w:r>
      <w:r w:rsidR="00070627">
        <w:t>test</w:t>
      </w:r>
      <w:r>
        <w:t>-ci</w:t>
      </w:r>
    </w:p>
    <w:p w:rsidR="00070627" w:rsidP="00070627" w:rsidRDefault="00070627" w14:paraId="7BCE2B5D" w14:textId="1E5C75D6">
      <w:pPr>
        <w:pStyle w:val="ListParagraph"/>
        <w:ind w:left="1440"/>
      </w:pPr>
    </w:p>
    <w:p w:rsidR="00C821DD" w:rsidP="00C821DD" w:rsidRDefault="00C821DD" w14:paraId="62645B19" w14:textId="6699E1AF">
      <w:pPr>
        <w:pStyle w:val="ListParagraph"/>
        <w:ind w:left="1440"/>
      </w:pPr>
    </w:p>
    <w:p w:rsidR="00606316" w:rsidRDefault="00070627" w14:paraId="29E86777" w14:textId="4ADDC880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47840" behindDoc="0" locked="0" layoutInCell="1" allowOverlap="1" wp14:anchorId="7A508DA8" wp14:editId="75579886">
            <wp:simplePos x="0" y="0"/>
            <wp:positionH relativeFrom="column">
              <wp:posOffset>235585</wp:posOffset>
            </wp:positionH>
            <wp:positionV relativeFrom="paragraph">
              <wp:posOffset>0</wp:posOffset>
            </wp:positionV>
            <wp:extent cx="5733415" cy="1744980"/>
            <wp:effectExtent l="0" t="0" r="635" b="762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A7C">
        <w:t>Click on Run pipeline button to start the execution of Pipeline.</w:t>
      </w:r>
    </w:p>
    <w:p w:rsidR="00024A7C" w:rsidRDefault="006E46A2" w14:paraId="615F804C" w14:textId="3D154210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48864" behindDoc="0" locked="0" layoutInCell="1" allowOverlap="1" wp14:anchorId="1C4B2774" wp14:editId="64C9E37A">
            <wp:simplePos x="0" y="0"/>
            <wp:positionH relativeFrom="column">
              <wp:posOffset>220345</wp:posOffset>
            </wp:positionH>
            <wp:positionV relativeFrom="paragraph">
              <wp:posOffset>441960</wp:posOffset>
            </wp:positionV>
            <wp:extent cx="5733415" cy="3217545"/>
            <wp:effectExtent l="0" t="0" r="635" b="190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A7C">
        <w:t xml:space="preserve">This will start the execution of pipeline. Next got to the agent job and </w:t>
      </w:r>
      <w:r w:rsidR="000A36BC">
        <w:t>i</w:t>
      </w:r>
      <w:r w:rsidR="00606316">
        <w:t>t will process all the steps and show the results as below:</w:t>
      </w:r>
    </w:p>
    <w:p w:rsidR="006E46A2" w:rsidP="006E46A2" w:rsidRDefault="006E46A2" w14:paraId="641CBFF3" w14:textId="603506D1">
      <w:pPr>
        <w:pStyle w:val="ListParagraph"/>
        <w:ind w:left="1440"/>
      </w:pPr>
    </w:p>
    <w:p w:rsidR="00EC566B" w:rsidP="00EC566B" w:rsidRDefault="00EC566B" w14:paraId="02BCE8C7" w14:textId="1A7FB5CE">
      <w:pPr>
        <w:pStyle w:val="ListParagraph"/>
        <w:ind w:left="1440"/>
      </w:pPr>
    </w:p>
    <w:p w:rsidR="005E51F0" w:rsidRDefault="0008738D" w14:paraId="1C9FF6D2" w14:textId="5C4987F9">
      <w:pPr>
        <w:pStyle w:val="StyleHeading1JavaClassVerdanaLatin10pt"/>
        <w:numPr>
          <w:ilvl w:val="0"/>
          <w:numId w:val="6"/>
        </w:numPr>
      </w:pPr>
      <w:bookmarkStart w:name="_Toc109314515" w:id="18"/>
      <w:r>
        <w:t xml:space="preserve">Configuration CD for </w:t>
      </w:r>
      <w:r w:rsidR="006E46A2">
        <w:t>Autorenewal Service</w:t>
      </w:r>
      <w:r>
        <w:t>.</w:t>
      </w:r>
      <w:bookmarkEnd w:id="18"/>
    </w:p>
    <w:p w:rsidR="00BA1446" w:rsidRDefault="005E51F0" w14:paraId="64101980" w14:textId="1C2CC214">
      <w:pPr>
        <w:pStyle w:val="Heading2"/>
        <w:numPr>
          <w:ilvl w:val="1"/>
          <w:numId w:val="6"/>
        </w:numPr>
      </w:pPr>
      <w:bookmarkStart w:name="_Toc109314516" w:id="19"/>
      <w:r>
        <w:t xml:space="preserve">Creating CD for </w:t>
      </w:r>
      <w:proofErr w:type="spellStart"/>
      <w:r w:rsidR="0080437D">
        <w:t>AutoRenewal</w:t>
      </w:r>
      <w:proofErr w:type="spellEnd"/>
      <w:r w:rsidR="0080437D">
        <w:t xml:space="preserve"> Service</w:t>
      </w:r>
      <w:r>
        <w:t>:</w:t>
      </w:r>
      <w:bookmarkEnd w:id="19"/>
    </w:p>
    <w:p w:rsidR="005E51F0" w:rsidRDefault="005E51F0" w14:paraId="73B36190" w14:textId="6AB2AFD3">
      <w:pPr>
        <w:pStyle w:val="ListParagraph"/>
        <w:numPr>
          <w:ilvl w:val="0"/>
          <w:numId w:val="12"/>
        </w:numPr>
      </w:pPr>
      <w:r>
        <w:t xml:space="preserve">In </w:t>
      </w:r>
      <w:proofErr w:type="spellStart"/>
      <w:r>
        <w:t>ACDOnlineService</w:t>
      </w:r>
      <w:proofErr w:type="spellEnd"/>
      <w:r>
        <w:t>, navigate to Pipelines &gt;</w:t>
      </w:r>
      <w:r w:rsidR="006338B0">
        <w:t xml:space="preserve"> Release &gt; New &gt; New release pipeline.</w:t>
      </w:r>
    </w:p>
    <w:p w:rsidR="006338B0" w:rsidRDefault="006338B0" w14:paraId="0FF9E7AE" w14:textId="7A3603B9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28BCCC85" wp14:editId="02F7D434">
            <wp:simplePos x="0" y="0"/>
            <wp:positionH relativeFrom="column">
              <wp:posOffset>90805</wp:posOffset>
            </wp:positionH>
            <wp:positionV relativeFrom="paragraph">
              <wp:posOffset>0</wp:posOffset>
            </wp:positionV>
            <wp:extent cx="5733415" cy="3176905"/>
            <wp:effectExtent l="0" t="0" r="635" b="4445"/>
            <wp:wrapTopAndBottom/>
            <wp:docPr id="43" name="Picture 4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eam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will ask you for selecting a template, select Empty Job.</w:t>
      </w:r>
    </w:p>
    <w:p w:rsidR="0080437D" w:rsidP="0080437D" w:rsidRDefault="0080437D" w14:paraId="0539C0AE" w14:textId="77777777">
      <w:pPr>
        <w:pStyle w:val="ListParagraph"/>
        <w:ind w:left="1440"/>
      </w:pPr>
    </w:p>
    <w:p w:rsidR="006338B0" w:rsidRDefault="006338B0" w14:paraId="6CAE0835" w14:textId="2E22867B">
      <w:pPr>
        <w:pStyle w:val="ListParagraph"/>
        <w:numPr>
          <w:ilvl w:val="0"/>
          <w:numId w:val="12"/>
        </w:numPr>
      </w:pPr>
      <w:r>
        <w:t>Input the stage name and save the stage.</w:t>
      </w:r>
    </w:p>
    <w:p w:rsidR="0080437D" w:rsidP="0080437D" w:rsidRDefault="0080437D" w14:paraId="53BC07EC" w14:textId="0D32E18F">
      <w:pPr>
        <w:pStyle w:val="ListParagraph"/>
        <w:ind w:left="1440"/>
      </w:pPr>
      <w:r>
        <w:tab/>
      </w:r>
      <w:r>
        <w:t>Stage Name for Environment:</w:t>
      </w:r>
    </w:p>
    <w:p w:rsidR="0080437D" w:rsidP="0080437D" w:rsidRDefault="0080437D" w14:paraId="4113D1E7" w14:textId="2F9045C1">
      <w:pPr>
        <w:pStyle w:val="ListParagraph"/>
        <w:ind w:left="1440"/>
      </w:pPr>
      <w:r>
        <w:tab/>
      </w:r>
      <w:r>
        <w:tab/>
      </w:r>
      <w:r>
        <w:t>For Test – TEST</w:t>
      </w:r>
    </w:p>
    <w:p w:rsidR="0080437D" w:rsidP="0080437D" w:rsidRDefault="0080437D" w14:paraId="5101DED9" w14:textId="1F074167">
      <w:pPr>
        <w:pStyle w:val="ListParagraph"/>
        <w:ind w:left="1440"/>
      </w:pPr>
      <w:r>
        <w:tab/>
      </w:r>
      <w:r>
        <w:tab/>
      </w:r>
      <w:r>
        <w:t>For QA – QA</w:t>
      </w:r>
    </w:p>
    <w:p w:rsidR="0080437D" w:rsidP="0080437D" w:rsidRDefault="0080437D" w14:paraId="5B1BE3C9" w14:textId="48FBA65E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3D6C8C36" wp14:editId="3A65092B">
            <wp:simplePos x="0" y="0"/>
            <wp:positionH relativeFrom="column">
              <wp:posOffset>144145</wp:posOffset>
            </wp:positionH>
            <wp:positionV relativeFrom="paragraph">
              <wp:posOffset>339090</wp:posOffset>
            </wp:positionV>
            <wp:extent cx="5733415" cy="2021205"/>
            <wp:effectExtent l="0" t="0" r="635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>For Production – PROD</w:t>
      </w:r>
    </w:p>
    <w:p w:rsidR="00BA1446" w:rsidP="0080437D" w:rsidRDefault="00BA1446" w14:paraId="5D80E968" w14:textId="7650ED62">
      <w:pPr>
        <w:pStyle w:val="ListParagraph"/>
        <w:ind w:left="1440"/>
      </w:pPr>
      <w:r>
        <w:t xml:space="preserve">Initially we need to add an </w:t>
      </w:r>
      <w:r w:rsidR="0080437D">
        <w:t>artifact</w:t>
      </w:r>
      <w:r>
        <w:t xml:space="preserve"> for the pipeline, click on add </w:t>
      </w:r>
      <w:proofErr w:type="spellStart"/>
      <w:r>
        <w:t>Arrtifacts</w:t>
      </w:r>
      <w:proofErr w:type="spellEnd"/>
      <w:r>
        <w:t xml:space="preserve"> option:</w:t>
      </w:r>
    </w:p>
    <w:p w:rsidR="00BA1446" w:rsidRDefault="00EE713E" w14:paraId="026A02AE" w14:textId="0EBDF5D8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EF843B7" wp14:editId="459D728B">
            <wp:simplePos x="0" y="0"/>
            <wp:positionH relativeFrom="margin">
              <wp:posOffset>1191895</wp:posOffset>
            </wp:positionH>
            <wp:positionV relativeFrom="paragraph">
              <wp:posOffset>2758440</wp:posOffset>
            </wp:positionV>
            <wp:extent cx="3200400" cy="375412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37D">
        <w:rPr>
          <w:noProof/>
        </w:rPr>
        <w:drawing>
          <wp:anchor distT="0" distB="0" distL="114300" distR="114300" simplePos="0" relativeHeight="251721216" behindDoc="0" locked="0" layoutInCell="1" allowOverlap="1" wp14:anchorId="250D8734" wp14:editId="5F43855D">
            <wp:simplePos x="0" y="0"/>
            <wp:positionH relativeFrom="column">
              <wp:posOffset>1874520</wp:posOffset>
            </wp:positionH>
            <wp:positionV relativeFrom="paragraph">
              <wp:posOffset>19050</wp:posOffset>
            </wp:positionV>
            <wp:extent cx="1455420" cy="2496820"/>
            <wp:effectExtent l="19050" t="19050" r="11430" b="17780"/>
            <wp:wrapTopAndBottom/>
            <wp:docPr id="49" name="Picture 49" descr="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PowerPoin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2496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446">
        <w:t xml:space="preserve">Select the </w:t>
      </w:r>
      <w:proofErr w:type="spellStart"/>
      <w:r w:rsidR="00BA1446">
        <w:t>artificats</w:t>
      </w:r>
      <w:proofErr w:type="spellEnd"/>
      <w:r w:rsidR="00BA1446">
        <w:t xml:space="preserve"> from the dropdown as shown below:</w:t>
      </w:r>
    </w:p>
    <w:p w:rsidR="0080437D" w:rsidP="0080437D" w:rsidRDefault="0080437D" w14:paraId="214855EE" w14:textId="75D63E42">
      <w:pPr>
        <w:pStyle w:val="ListParagraph"/>
        <w:ind w:left="1440"/>
      </w:pPr>
    </w:p>
    <w:p w:rsidR="00BA1446" w:rsidRDefault="003C6581" w14:paraId="01A0D035" w14:textId="24978900">
      <w:pPr>
        <w:pStyle w:val="ListParagraph"/>
        <w:numPr>
          <w:ilvl w:val="0"/>
          <w:numId w:val="12"/>
        </w:numPr>
      </w:pPr>
      <w:r>
        <w:t xml:space="preserve">Next Step is to add </w:t>
      </w:r>
      <w:r w:rsidR="00EE713E">
        <w:t>Deployment Group</w:t>
      </w:r>
      <w:r>
        <w:t xml:space="preserve"> Job.</w:t>
      </w:r>
    </w:p>
    <w:p w:rsidR="00433C33" w:rsidRDefault="00433C33" w14:paraId="62BB0849" w14:textId="7295709C">
      <w:pPr>
        <w:pStyle w:val="ListParagraph"/>
        <w:numPr>
          <w:ilvl w:val="0"/>
          <w:numId w:val="12"/>
        </w:numPr>
      </w:pPr>
      <w:r>
        <w:t xml:space="preserve">Click on </w:t>
      </w:r>
      <w:r w:rsidRPr="006A62DF">
        <w:rPr>
          <w:b/>
          <w:bCs/>
        </w:rPr>
        <w:t>1 job, 0 task</w:t>
      </w:r>
      <w:r>
        <w:t xml:space="preserve"> and </w:t>
      </w:r>
      <w:r w:rsidR="00EE713E">
        <w:t xml:space="preserve">remove the default agent job and add two Deployment Jobs </w:t>
      </w:r>
      <w:r w:rsidR="00A42ADF">
        <w:t>as below</w:t>
      </w:r>
      <w:r>
        <w:t>.</w:t>
      </w:r>
    </w:p>
    <w:p w:rsidR="00A42ADF" w:rsidRDefault="00A42ADF" w14:paraId="6A0DFB38" w14:textId="4ABD6DFF">
      <w:pPr>
        <w:pStyle w:val="ListParagraph"/>
        <w:numPr>
          <w:ilvl w:val="0"/>
          <w:numId w:val="13"/>
        </w:numPr>
      </w:pPr>
      <w:proofErr w:type="spellStart"/>
      <w:r w:rsidRPr="00A42ADF">
        <w:t>AutoRenewal</w:t>
      </w:r>
      <w:proofErr w:type="spellEnd"/>
      <w:r w:rsidRPr="00A42ADF">
        <w:t xml:space="preserve"> Service AppServer0</w:t>
      </w:r>
      <w:r>
        <w:t>1 – This will deploy the code on APPServer01 on Test Environment, but it just keeps the copy of service it will not start the service.</w:t>
      </w:r>
      <w:r>
        <w:br/>
      </w:r>
    </w:p>
    <w:p w:rsidR="00A42ADF" w:rsidRDefault="00A42ADF" w14:paraId="00F3B2EC" w14:textId="2B9BDD36">
      <w:pPr>
        <w:pStyle w:val="ListParagraph"/>
        <w:numPr>
          <w:ilvl w:val="0"/>
          <w:numId w:val="13"/>
        </w:numPr>
      </w:pPr>
      <w:proofErr w:type="spellStart"/>
      <w:r>
        <w:t>AutoRenewal</w:t>
      </w:r>
      <w:proofErr w:type="spellEnd"/>
      <w:r>
        <w:t xml:space="preserve"> Service AppServer02 – This will deploy the code on APPServer02 on Test Environment and start the service.</w:t>
      </w:r>
    </w:p>
    <w:p w:rsidR="00EE713E" w:rsidP="00A42ADF" w:rsidRDefault="00EE713E" w14:paraId="6F440812" w14:textId="02D0816D">
      <w:pPr>
        <w:pStyle w:val="ListParagraph"/>
        <w:ind w:left="1440"/>
      </w:pPr>
    </w:p>
    <w:p w:rsidR="00A42ADF" w:rsidP="00A42ADF" w:rsidRDefault="00A42ADF" w14:paraId="26882FAA" w14:textId="06DE4050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35466F7" wp14:editId="59B150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00400" cy="1558925"/>
            <wp:effectExtent l="0" t="0" r="0" b="317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A42ADF" w:rsidR="006A62DF" w:rsidRDefault="00C5217C" w14:paraId="7B8AEFF4" w14:textId="69206489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755008" behindDoc="0" locked="0" layoutInCell="1" allowOverlap="1" wp14:anchorId="4F1DEE39" wp14:editId="6A1AB784">
            <wp:simplePos x="0" y="0"/>
            <wp:positionH relativeFrom="margin">
              <wp:posOffset>929640</wp:posOffset>
            </wp:positionH>
            <wp:positionV relativeFrom="paragraph">
              <wp:posOffset>236220</wp:posOffset>
            </wp:positionV>
            <wp:extent cx="4297680" cy="2425700"/>
            <wp:effectExtent l="0" t="0" r="7620" b="0"/>
            <wp:wrapTopAndBottom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ADF">
        <w:t xml:space="preserve">Below are the configurations for </w:t>
      </w:r>
      <w:proofErr w:type="spellStart"/>
      <w:r w:rsidRPr="00A42ADF" w:rsidR="00A42ADF">
        <w:t>AutoRenewal</w:t>
      </w:r>
      <w:proofErr w:type="spellEnd"/>
      <w:r w:rsidRPr="00A42ADF" w:rsidR="00A42ADF">
        <w:t xml:space="preserve"> Service AppServer0</w:t>
      </w:r>
      <w:r w:rsidR="00A42ADF">
        <w:t>1</w:t>
      </w:r>
      <w:r w:rsidRPr="00433C33" w:rsidR="00433C33">
        <w:rPr>
          <w:b/>
          <w:bCs/>
        </w:rPr>
        <w:t>.</w:t>
      </w:r>
    </w:p>
    <w:p w:rsidR="00C5217C" w:rsidP="00C5217C" w:rsidRDefault="00C5217C" w14:paraId="7F7B8D43" w14:textId="3236D140">
      <w:pPr>
        <w:pStyle w:val="ListParagraph"/>
        <w:ind w:left="1440"/>
      </w:pPr>
    </w:p>
    <w:p w:rsidR="00C5217C" w:rsidRDefault="00C5217C" w14:paraId="31D137EE" w14:textId="6AB32A42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756032" behindDoc="0" locked="0" layoutInCell="1" allowOverlap="1" wp14:anchorId="44102C19" wp14:editId="3DA0817D">
            <wp:simplePos x="0" y="0"/>
            <wp:positionH relativeFrom="column">
              <wp:posOffset>830580</wp:posOffset>
            </wp:positionH>
            <wp:positionV relativeFrom="paragraph">
              <wp:posOffset>363220</wp:posOffset>
            </wp:positionV>
            <wp:extent cx="4464050" cy="2689860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And for </w:t>
      </w:r>
      <w:proofErr w:type="spellStart"/>
      <w:r>
        <w:t>AutoRenewal</w:t>
      </w:r>
      <w:proofErr w:type="spellEnd"/>
      <w:r>
        <w:t xml:space="preserve"> Service AppServer02</w:t>
      </w:r>
    </w:p>
    <w:p w:rsidR="00C5217C" w:rsidP="00C5217C" w:rsidRDefault="00C5217C" w14:paraId="46ABF2A2" w14:textId="0949AE5F">
      <w:pPr>
        <w:pStyle w:val="ListParagraph"/>
        <w:ind w:left="1440"/>
      </w:pPr>
    </w:p>
    <w:p w:rsidR="005E51F0" w:rsidRDefault="00C5217C" w14:paraId="01BF22A0" w14:textId="1EA12232">
      <w:pPr>
        <w:pStyle w:val="ListParagraph"/>
        <w:numPr>
          <w:ilvl w:val="0"/>
          <w:numId w:val="12"/>
        </w:numPr>
      </w:pPr>
      <w:r>
        <w:t>Once the Deployment Group are created, we can start creating task within the deployment groups.</w:t>
      </w:r>
    </w:p>
    <w:p w:rsidR="00C5217C" w:rsidP="00C5217C" w:rsidRDefault="00C5217C" w14:paraId="4BE21C8B" w14:textId="77777777">
      <w:pPr>
        <w:pStyle w:val="ListParagraph"/>
      </w:pPr>
    </w:p>
    <w:p w:rsidR="00B669C2" w:rsidP="00C5217C" w:rsidRDefault="00B669C2" w14:paraId="06E95F72" w14:textId="77777777">
      <w:pPr>
        <w:pStyle w:val="ListParagraph"/>
        <w:ind w:left="1440"/>
        <w:rPr>
          <w:b/>
          <w:bCs/>
        </w:rPr>
      </w:pPr>
    </w:p>
    <w:p w:rsidRPr="00B669C2" w:rsidR="00B669C2" w:rsidP="00C5217C" w:rsidRDefault="00C5217C" w14:paraId="2CC537AF" w14:textId="35C2DF54">
      <w:pPr>
        <w:pStyle w:val="ListParagraph"/>
        <w:ind w:left="1440"/>
        <w:rPr>
          <w:b/>
          <w:bCs/>
          <w:noProof/>
        </w:rPr>
      </w:pPr>
      <w:r w:rsidRPr="00B669C2">
        <w:rPr>
          <w:b/>
          <w:bCs/>
        </w:rPr>
        <w:t xml:space="preserve">For Deployment Group - </w:t>
      </w:r>
      <w:proofErr w:type="spellStart"/>
      <w:r w:rsidRPr="00B669C2" w:rsidR="00B669C2">
        <w:rPr>
          <w:b/>
          <w:bCs/>
        </w:rPr>
        <w:t>AutoRenewal</w:t>
      </w:r>
      <w:proofErr w:type="spellEnd"/>
      <w:r w:rsidRPr="00B669C2" w:rsidR="00B669C2">
        <w:rPr>
          <w:b/>
          <w:bCs/>
        </w:rPr>
        <w:t xml:space="preserve"> Service AppServer01</w:t>
      </w:r>
    </w:p>
    <w:p w:rsidR="00FB1E4C" w:rsidP="00C5217C" w:rsidRDefault="00FB1E4C" w14:paraId="32B3067A" w14:textId="77777777">
      <w:pPr>
        <w:pStyle w:val="ListParagraph"/>
        <w:ind w:left="1440"/>
        <w:rPr>
          <w:noProof/>
          <w:u w:val="single"/>
        </w:rPr>
      </w:pPr>
    </w:p>
    <w:p w:rsidR="00E253D8" w:rsidP="00C5217C" w:rsidRDefault="00B669C2" w14:paraId="51777076" w14:textId="19ECF656">
      <w:pPr>
        <w:pStyle w:val="ListParagraph"/>
        <w:ind w:left="1440"/>
        <w:rPr>
          <w:noProof/>
        </w:rPr>
      </w:pPr>
      <w:r w:rsidRPr="00AE1DDB">
        <w:rPr>
          <w:noProof/>
          <w:u w:val="single"/>
        </w:rPr>
        <w:drawing>
          <wp:anchor distT="0" distB="0" distL="114300" distR="114300" simplePos="0" relativeHeight="251757056" behindDoc="0" locked="0" layoutInCell="1" allowOverlap="1" wp14:anchorId="21900674" wp14:editId="32EBB5E9">
            <wp:simplePos x="0" y="0"/>
            <wp:positionH relativeFrom="column">
              <wp:posOffset>98425</wp:posOffset>
            </wp:positionH>
            <wp:positionV relativeFrom="paragraph">
              <wp:posOffset>251460</wp:posOffset>
            </wp:positionV>
            <wp:extent cx="5733415" cy="1995805"/>
            <wp:effectExtent l="0" t="0" r="635" b="4445"/>
            <wp:wrapTopAndBottom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DDB">
        <w:rPr>
          <w:noProof/>
          <w:u w:val="single"/>
        </w:rPr>
        <w:t>Task01 – PowerShell Script</w:t>
      </w:r>
      <w:r>
        <w:rPr>
          <w:noProof/>
        </w:rPr>
        <w:t>.</w:t>
      </w:r>
    </w:p>
    <w:p w:rsidRPr="00B669C2" w:rsidR="00B669C2" w:rsidP="00C5217C" w:rsidRDefault="00B669C2" w14:paraId="438DC746" w14:textId="11906D95">
      <w:pPr>
        <w:pStyle w:val="ListParagraph"/>
        <w:ind w:left="1440"/>
        <w:rPr>
          <w:noProof/>
        </w:rPr>
      </w:pPr>
      <w:r>
        <w:rPr>
          <w:noProof/>
        </w:rPr>
        <w:tab/>
      </w:r>
    </w:p>
    <w:p w:rsidR="006A62DF" w:rsidP="006A62DF" w:rsidRDefault="00B669C2" w14:paraId="2359BF4F" w14:textId="702633B5">
      <w:pPr>
        <w:pStyle w:val="ListParagraph"/>
        <w:ind w:left="1440"/>
      </w:pPr>
      <w:r>
        <w:t>Paste the below script in textbox:</w:t>
      </w:r>
    </w:p>
    <w:p w:rsidRPr="00042174" w:rsidR="00B669C2" w:rsidP="00B669C2" w:rsidRDefault="00B669C2" w14:paraId="073C8C3C" w14:textId="4BF10D7F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ACD.HubSpotSyncService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B669C2" w:rsidP="00B669C2" w:rsidRDefault="00B669C2" w14:paraId="38DC80D6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Get-Service -Name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B669C2" w:rsidP="00B669C2" w:rsidRDefault="00B669C2" w14:paraId="7E475D91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write-host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B669C2" w:rsidP="00B669C2" w:rsidRDefault="00B669C2" w14:paraId="12DD7CFD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while($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-eq 'Running')</w:t>
      </w:r>
    </w:p>
    <w:p w:rsidRPr="00042174" w:rsidR="00B669C2" w:rsidP="00B669C2" w:rsidRDefault="00B669C2" w14:paraId="5610AC62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{        Stop-Service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B669C2" w:rsidP="00B669C2" w:rsidRDefault="00B669C2" w14:paraId="58B20776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write-host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</w:p>
    <w:p w:rsidRPr="00042174" w:rsidR="00B669C2" w:rsidP="00B669C2" w:rsidRDefault="00B669C2" w14:paraId="40D52E3B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write-host 'Service stopping'</w:t>
      </w:r>
    </w:p>
    <w:p w:rsidRPr="00042174" w:rsidR="00B669C2" w:rsidP="00B669C2" w:rsidRDefault="00B669C2" w14:paraId="4D5B6AA5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Start-Sleep -seconds 15</w:t>
      </w:r>
    </w:p>
    <w:p w:rsidRPr="00042174" w:rsidR="00B669C2" w:rsidP="00B669C2" w:rsidRDefault="00B669C2" w14:paraId="47171448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arrService.Refresh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()</w:t>
      </w:r>
    </w:p>
    <w:p w:rsidRPr="00042174" w:rsidR="00B669C2" w:rsidP="00B669C2" w:rsidRDefault="00B669C2" w14:paraId="5B71EDEA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if ($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-eq 'Stopped')</w:t>
      </w:r>
    </w:p>
    <w:p w:rsidRPr="00042174" w:rsidR="00B669C2" w:rsidP="00B669C2" w:rsidRDefault="00B669C2" w14:paraId="3CC10918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{</w:t>
      </w:r>
    </w:p>
    <w:p w:rsidRPr="00042174" w:rsidR="00B669C2" w:rsidP="00B669C2" w:rsidRDefault="00B669C2" w14:paraId="5486A473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  Write-Host 'Service is now Stopped'</w:t>
      </w:r>
    </w:p>
    <w:p w:rsidRPr="00042174" w:rsidR="00B669C2" w:rsidP="00B669C2" w:rsidRDefault="00B669C2" w14:paraId="4C5FBB99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}</w:t>
      </w:r>
    </w:p>
    <w:p w:rsidRPr="00042174" w:rsidR="00B669C2" w:rsidP="00B669C2" w:rsidRDefault="00B669C2" w14:paraId="0FACC509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}</w:t>
      </w:r>
    </w:p>
    <w:p w:rsidRPr="00042174" w:rsidR="00B669C2" w:rsidP="00B669C2" w:rsidRDefault="00B669C2" w14:paraId="720FA5AF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if ($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-eq 'Stopped')</w:t>
      </w:r>
    </w:p>
    <w:p w:rsidRPr="00042174" w:rsidR="00B669C2" w:rsidP="00B669C2" w:rsidRDefault="00B669C2" w14:paraId="5D542C59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{</w:t>
      </w:r>
    </w:p>
    <w:p w:rsidRPr="00042174" w:rsidR="00B669C2" w:rsidP="00B669C2" w:rsidRDefault="00B669C2" w14:paraId="01364341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 sc.exe delete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B669C2" w:rsidP="00B669C2" w:rsidRDefault="00B669C2" w14:paraId="19BEBDD4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  Write-Host 'Service is now deleted'</w:t>
      </w:r>
    </w:p>
    <w:p w:rsidRPr="00042174" w:rsidR="00B669C2" w:rsidP="00B669C2" w:rsidRDefault="00B669C2" w14:paraId="049A9C52" w14:textId="2277BD91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}  </w:t>
      </w:r>
    </w:p>
    <w:p w:rsidRPr="00B669C2" w:rsidR="00B669C2" w:rsidP="00B669C2" w:rsidRDefault="00B669C2" w14:paraId="66B02756" w14:textId="77777777">
      <w:pPr>
        <w:pStyle w:val="ListParagraph"/>
        <w:ind w:left="576"/>
        <w:rPr>
          <w:rFonts w:ascii="Courier New" w:hAnsi="Courier New" w:cs="Courier New"/>
          <w:b/>
          <w:bCs/>
          <w:color w:val="000000" w:themeColor="text1"/>
        </w:rPr>
      </w:pPr>
    </w:p>
    <w:p w:rsidR="00AE1DDB" w:rsidRDefault="00B669C2" w14:paraId="269F89B8" w14:textId="77777777">
      <w:pPr>
        <w:pStyle w:val="ListParagraph"/>
        <w:numPr>
          <w:ilvl w:val="0"/>
          <w:numId w:val="12"/>
        </w:numPr>
      </w:pPr>
      <w:r>
        <w:rPr>
          <w:noProof/>
        </w:rPr>
        <w:t>Keep all other below settings as default.</w:t>
      </w:r>
    </w:p>
    <w:p w:rsidR="00AE1DDB" w:rsidP="00AE1DDB" w:rsidRDefault="00AE1DDB" w14:paraId="460D3462" w14:textId="77777777">
      <w:pPr>
        <w:pStyle w:val="ListParagraph"/>
        <w:ind w:left="1440"/>
      </w:pPr>
    </w:p>
    <w:p w:rsidR="00AE1DDB" w:rsidP="00AE1DDB" w:rsidRDefault="00AE1DDB" w14:paraId="1BBF2885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AE1DDB" w14:paraId="1366F5EF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AE1DDB" w14:paraId="393B6A51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AE1DDB" w14:paraId="0BF1A1C2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AE1DDB" w14:paraId="10139D9C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AE1DDB" w14:paraId="0FD10857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AE1DDB" w14:paraId="7EA983D4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AE1DDB" w14:paraId="73A53643" w14:textId="77777777">
      <w:pPr>
        <w:pStyle w:val="ListParagraph"/>
        <w:ind w:left="1440"/>
        <w:rPr>
          <w:noProof/>
          <w:u w:val="single"/>
        </w:rPr>
      </w:pPr>
    </w:p>
    <w:p w:rsidR="00073D6E" w:rsidP="00AE1DDB" w:rsidRDefault="002D7A73" w14:paraId="06BD7366" w14:textId="51E193FB">
      <w:pPr>
        <w:pStyle w:val="ListParagraph"/>
        <w:ind w:left="1440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759104" behindDoc="0" locked="0" layoutInCell="1" allowOverlap="1" wp14:anchorId="434694F0" wp14:editId="7A76E06F">
            <wp:simplePos x="0" y="0"/>
            <wp:positionH relativeFrom="column">
              <wp:posOffset>189865</wp:posOffset>
            </wp:positionH>
            <wp:positionV relativeFrom="paragraph">
              <wp:posOffset>327660</wp:posOffset>
            </wp:positionV>
            <wp:extent cx="5733415" cy="2410460"/>
            <wp:effectExtent l="0" t="0" r="635" b="889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DDB" w:rsidR="00AE1DDB">
        <w:rPr>
          <w:noProof/>
          <w:u w:val="single"/>
        </w:rPr>
        <w:t>Task0</w:t>
      </w:r>
      <w:r w:rsidR="00AE1DDB">
        <w:rPr>
          <w:noProof/>
          <w:u w:val="single"/>
        </w:rPr>
        <w:t>2</w:t>
      </w:r>
      <w:r w:rsidRPr="00AE1DDB" w:rsidR="00AE1DDB">
        <w:rPr>
          <w:noProof/>
          <w:u w:val="single"/>
        </w:rPr>
        <w:t xml:space="preserve"> – </w:t>
      </w:r>
      <w:r w:rsidR="00AE1DDB">
        <w:rPr>
          <w:noProof/>
          <w:u w:val="single"/>
        </w:rPr>
        <w:t>Copy Files from</w:t>
      </w:r>
    </w:p>
    <w:p w:rsidR="002D7A73" w:rsidP="00AE1DDB" w:rsidRDefault="002D7A73" w14:paraId="629951F5" w14:textId="77777777">
      <w:pPr>
        <w:pStyle w:val="ListParagraph"/>
        <w:ind w:left="1440"/>
        <w:rPr>
          <w:noProof/>
          <w:u w:val="single"/>
        </w:rPr>
      </w:pPr>
    </w:p>
    <w:p w:rsidR="002D7A73" w:rsidP="00AE1DDB" w:rsidRDefault="002D7A73" w14:paraId="08A99CF2" w14:textId="77777777">
      <w:pPr>
        <w:pStyle w:val="ListParagraph"/>
        <w:ind w:left="1440"/>
        <w:rPr>
          <w:noProof/>
          <w:u w:val="single"/>
        </w:rPr>
      </w:pPr>
    </w:p>
    <w:p w:rsidR="00AE1DDB" w:rsidP="00AE1DDB" w:rsidRDefault="002D7A73" w14:paraId="472DB267" w14:textId="0744317A">
      <w:pPr>
        <w:pStyle w:val="ListParagraph"/>
        <w:ind w:left="1440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760128" behindDoc="0" locked="0" layoutInCell="1" allowOverlap="1" wp14:anchorId="7EBC640D" wp14:editId="47CC44F9">
            <wp:simplePos x="0" y="0"/>
            <wp:positionH relativeFrom="column">
              <wp:posOffset>167005</wp:posOffset>
            </wp:positionH>
            <wp:positionV relativeFrom="paragraph">
              <wp:posOffset>368935</wp:posOffset>
            </wp:positionV>
            <wp:extent cx="5733415" cy="2211070"/>
            <wp:effectExtent l="0" t="0" r="635" b="0"/>
            <wp:wrapTopAndBottom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DDB">
        <w:rPr>
          <w:noProof/>
          <w:u w:val="single"/>
        </w:rPr>
        <w:t>Task0</w:t>
      </w:r>
      <w:r>
        <w:rPr>
          <w:noProof/>
          <w:u w:val="single"/>
        </w:rPr>
        <w:t>3</w:t>
      </w:r>
      <w:r w:rsidRPr="00AE1DDB">
        <w:rPr>
          <w:noProof/>
          <w:u w:val="single"/>
        </w:rPr>
        <w:t xml:space="preserve"> – </w:t>
      </w:r>
      <w:r>
        <w:rPr>
          <w:noProof/>
          <w:u w:val="single"/>
        </w:rPr>
        <w:t>Powershell Script</w:t>
      </w:r>
    </w:p>
    <w:p w:rsidR="002D7A73" w:rsidP="002D7A73" w:rsidRDefault="002D7A73" w14:paraId="1BB959D0" w14:textId="77777777">
      <w:pPr>
        <w:pStyle w:val="ListParagraph"/>
        <w:ind w:left="1440"/>
      </w:pPr>
      <w:r>
        <w:t>Paste the below script in textbox:</w:t>
      </w:r>
    </w:p>
    <w:p w:rsidRPr="00042174" w:rsidR="002D7A73" w:rsidP="002D7A73" w:rsidRDefault="002D7A73" w14:paraId="7ED83B44" w14:textId="799FA949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$params = @{</w:t>
      </w:r>
    </w:p>
    <w:p w:rsidRPr="00042174" w:rsidR="002D7A73" w:rsidP="002D7A73" w:rsidRDefault="002D7A73" w14:paraId="4866ADB1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Name 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ACD.AutoRenewalService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2D7A73" w:rsidP="002D7A73" w:rsidRDefault="002D7A73" w14:paraId="2622413C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BinaryPathName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"F:\WServices\ACDAutoRenewalService\ACD.AutoRenewalService.exe"</w:t>
      </w:r>
    </w:p>
    <w:p w:rsidRPr="00042174" w:rsidR="002D7A73" w:rsidP="002D7A73" w:rsidRDefault="002D7A73" w14:paraId="0B2D5DC9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DependsOn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NetLogon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2D7A73" w:rsidP="002D7A73" w:rsidRDefault="002D7A73" w14:paraId="6673AA54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DisplayName = "ACD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AutoRenewal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Service"</w:t>
      </w:r>
    </w:p>
    <w:p w:rsidRPr="00042174" w:rsidR="002D7A73" w:rsidP="002D7A73" w:rsidRDefault="002D7A73" w14:paraId="7E5A4F33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StartupType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"Disabled"</w:t>
      </w:r>
    </w:p>
    <w:p w:rsidRPr="00042174" w:rsidR="002D7A73" w:rsidP="002D7A73" w:rsidRDefault="002D7A73" w14:paraId="699D4CF0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Description = "This is a ACD Autorenewal Service."</w:t>
      </w:r>
    </w:p>
    <w:p w:rsidRPr="00042174" w:rsidR="002D7A73" w:rsidP="002D7A73" w:rsidRDefault="002D7A73" w14:paraId="529D854D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}</w:t>
      </w:r>
    </w:p>
    <w:p w:rsidRPr="00042174" w:rsidR="002D7A73" w:rsidP="002D7A73" w:rsidRDefault="002D7A73" w14:paraId="794456F1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New-Service @params</w:t>
      </w:r>
    </w:p>
    <w:p w:rsidRPr="00042174" w:rsidR="002D7A73" w:rsidP="002D7A73" w:rsidRDefault="002D7A73" w14:paraId="0520AD7E" w14:textId="19A8C3C2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Write-Host 'Service is now deployed and disabled'</w:t>
      </w:r>
    </w:p>
    <w:p w:rsidR="00FB1E4C" w:rsidP="00FB1E4C" w:rsidRDefault="00FB1E4C" w14:paraId="611D2D06" w14:textId="77777777">
      <w:pPr>
        <w:pStyle w:val="ListParagraph"/>
        <w:ind w:left="1440"/>
      </w:pPr>
    </w:p>
    <w:p w:rsidR="002D7A73" w:rsidRDefault="002D7A73" w14:paraId="51AC7CDC" w14:textId="10D1F127">
      <w:pPr>
        <w:pStyle w:val="ListParagraph"/>
        <w:numPr>
          <w:ilvl w:val="0"/>
          <w:numId w:val="12"/>
        </w:numPr>
      </w:pPr>
      <w:r>
        <w:rPr>
          <w:noProof/>
        </w:rPr>
        <w:t>Keep all other below settings as default.</w:t>
      </w:r>
    </w:p>
    <w:p w:rsidRPr="00B669C2" w:rsidR="00FB1E4C" w:rsidP="00FB1E4C" w:rsidRDefault="00FB1E4C" w14:paraId="394F4B9B" w14:textId="5081AD94">
      <w:pPr>
        <w:pStyle w:val="ListParagraph"/>
        <w:ind w:left="1440"/>
        <w:rPr>
          <w:b/>
          <w:bCs/>
          <w:noProof/>
        </w:rPr>
      </w:pPr>
      <w:r w:rsidRPr="00B669C2">
        <w:rPr>
          <w:b/>
          <w:bCs/>
        </w:rPr>
        <w:t xml:space="preserve">For Deployment Group - </w:t>
      </w:r>
      <w:proofErr w:type="spellStart"/>
      <w:r w:rsidRPr="00B669C2">
        <w:rPr>
          <w:b/>
          <w:bCs/>
        </w:rPr>
        <w:t>AutoRenewal</w:t>
      </w:r>
      <w:proofErr w:type="spellEnd"/>
      <w:r w:rsidRPr="00B669C2">
        <w:rPr>
          <w:b/>
          <w:bCs/>
        </w:rPr>
        <w:t xml:space="preserve"> Service AppServer0</w:t>
      </w:r>
      <w:r>
        <w:rPr>
          <w:b/>
          <w:bCs/>
        </w:rPr>
        <w:t>2</w:t>
      </w:r>
    </w:p>
    <w:p w:rsidR="00AE1DDB" w:rsidP="00AE1DDB" w:rsidRDefault="00AE1DDB" w14:paraId="54598081" w14:textId="1853D3F7">
      <w:pPr>
        <w:pStyle w:val="ListParagraph"/>
        <w:ind w:left="1440"/>
        <w:rPr>
          <w:rFonts w:ascii="Segoe UI" w:hAnsi="Segoe UI" w:cs="Segoe UI"/>
          <w:b/>
          <w:bCs/>
          <w:color w:val="000000"/>
          <w:sz w:val="21"/>
          <w:szCs w:val="21"/>
          <w:lang w:val="en-IN" w:eastAsia="en-IN"/>
        </w:rPr>
      </w:pPr>
    </w:p>
    <w:p w:rsidR="00FB1E4C" w:rsidP="00FB1E4C" w:rsidRDefault="00FB1E4C" w14:paraId="7DE9C41E" w14:textId="59736512">
      <w:pPr>
        <w:pStyle w:val="ListParagraph"/>
        <w:ind w:left="1440"/>
        <w:rPr>
          <w:noProof/>
        </w:rPr>
      </w:pPr>
      <w:r w:rsidRPr="00AE1DDB">
        <w:rPr>
          <w:noProof/>
          <w:u w:val="single"/>
        </w:rPr>
        <w:drawing>
          <wp:anchor distT="0" distB="0" distL="114300" distR="114300" simplePos="0" relativeHeight="251763200" behindDoc="0" locked="0" layoutInCell="1" allowOverlap="1" wp14:anchorId="47BC738C" wp14:editId="606AEBA6">
            <wp:simplePos x="0" y="0"/>
            <wp:positionH relativeFrom="column">
              <wp:posOffset>18415</wp:posOffset>
            </wp:positionH>
            <wp:positionV relativeFrom="paragraph">
              <wp:posOffset>281940</wp:posOffset>
            </wp:positionV>
            <wp:extent cx="5733415" cy="1995805"/>
            <wp:effectExtent l="0" t="0" r="635" b="4445"/>
            <wp:wrapTopAndBottom/>
            <wp:docPr id="86" name="Picture 8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581">
        <w:rPr>
          <w:rFonts w:ascii="Segoe UI" w:hAnsi="Segoe UI" w:cs="Segoe UI"/>
          <w:b/>
          <w:bCs/>
          <w:color w:val="000000"/>
          <w:sz w:val="21"/>
          <w:szCs w:val="21"/>
          <w:lang w:val="en-IN" w:eastAsia="en-IN"/>
        </w:rPr>
        <w:tab/>
      </w:r>
      <w:r w:rsidR="0067064B">
        <w:rPr>
          <w:rFonts w:ascii="Segoe UI" w:hAnsi="Segoe UI" w:cs="Segoe UI"/>
          <w:b/>
          <w:bCs/>
          <w:color w:val="000000"/>
          <w:sz w:val="21"/>
          <w:szCs w:val="21"/>
          <w:lang w:val="en-IN" w:eastAsia="en-IN"/>
        </w:rPr>
        <w:tab/>
      </w:r>
      <w:r w:rsidRPr="00AE1DDB">
        <w:rPr>
          <w:noProof/>
          <w:u w:val="single"/>
        </w:rPr>
        <w:t>Task01 – PowerShell Script</w:t>
      </w:r>
      <w:r>
        <w:rPr>
          <w:noProof/>
        </w:rPr>
        <w:t>.</w:t>
      </w:r>
    </w:p>
    <w:p w:rsidRPr="00B669C2" w:rsidR="00FB1E4C" w:rsidP="00FB1E4C" w:rsidRDefault="00FB1E4C" w14:paraId="0C15BD38" w14:textId="730BCC14">
      <w:pPr>
        <w:pStyle w:val="ListParagraph"/>
        <w:ind w:left="1440"/>
        <w:rPr>
          <w:noProof/>
        </w:rPr>
      </w:pPr>
      <w:r>
        <w:rPr>
          <w:noProof/>
        </w:rPr>
        <w:tab/>
      </w:r>
    </w:p>
    <w:p w:rsidR="00FB1E4C" w:rsidP="00FB1E4C" w:rsidRDefault="00FB1E4C" w14:paraId="3908CCCF" w14:textId="6E60110E">
      <w:pPr>
        <w:pStyle w:val="ListParagraph"/>
        <w:ind w:left="1440"/>
      </w:pPr>
      <w:r>
        <w:t>Paste the below script in textbox:</w:t>
      </w:r>
    </w:p>
    <w:p w:rsidRPr="00042174" w:rsidR="00FB1E4C" w:rsidP="00FB1E4C" w:rsidRDefault="00FB1E4C" w14:paraId="21A5F545" w14:textId="7D2E41CA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ACD.HubSpotSyncService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FB1E4C" w:rsidP="00FB1E4C" w:rsidRDefault="00FB1E4C" w14:paraId="76BF2A42" w14:textId="708F29A1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Get-Service -Name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FB1E4C" w:rsidP="00FB1E4C" w:rsidRDefault="00FB1E4C" w14:paraId="1EC53026" w14:textId="58E6900C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write-host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FB1E4C" w:rsidP="00FB1E4C" w:rsidRDefault="00FB1E4C" w14:paraId="0DD4D330" w14:textId="26164D8C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while($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-eq 'Running')</w:t>
      </w:r>
    </w:p>
    <w:p w:rsidRPr="00042174" w:rsidR="00FB1E4C" w:rsidP="00FB1E4C" w:rsidRDefault="00FB1E4C" w14:paraId="38B68073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{        Stop-Service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FB1E4C" w:rsidP="00FB1E4C" w:rsidRDefault="00FB1E4C" w14:paraId="4C6A9577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write-host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</w:p>
    <w:p w:rsidRPr="00042174" w:rsidR="00FB1E4C" w:rsidP="00FB1E4C" w:rsidRDefault="00FB1E4C" w14:paraId="2FF4E055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write-host 'Service stopping'</w:t>
      </w:r>
    </w:p>
    <w:p w:rsidRPr="00042174" w:rsidR="00FB1E4C" w:rsidP="00FB1E4C" w:rsidRDefault="00FB1E4C" w14:paraId="604ED825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Start-Sleep -seconds 15</w:t>
      </w:r>
    </w:p>
    <w:p w:rsidRPr="00042174" w:rsidR="00FB1E4C" w:rsidP="00FB1E4C" w:rsidRDefault="00FB1E4C" w14:paraId="4BC6F748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arrService.Refresh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()</w:t>
      </w:r>
    </w:p>
    <w:p w:rsidRPr="00042174" w:rsidR="00FB1E4C" w:rsidP="00FB1E4C" w:rsidRDefault="00FB1E4C" w14:paraId="2B0957F4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if ($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-eq 'Stopped')</w:t>
      </w:r>
    </w:p>
    <w:p w:rsidRPr="00042174" w:rsidR="00FB1E4C" w:rsidP="00FB1E4C" w:rsidRDefault="00FB1E4C" w14:paraId="207FFA78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{</w:t>
      </w:r>
    </w:p>
    <w:p w:rsidRPr="00042174" w:rsidR="00FB1E4C" w:rsidP="00FB1E4C" w:rsidRDefault="00FB1E4C" w14:paraId="68B8845D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  Write-Host 'Service is now Stopped'</w:t>
      </w:r>
    </w:p>
    <w:p w:rsidRPr="00042174" w:rsidR="00FB1E4C" w:rsidP="00FB1E4C" w:rsidRDefault="00FB1E4C" w14:paraId="09BADB86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}</w:t>
      </w:r>
    </w:p>
    <w:p w:rsidRPr="00042174" w:rsidR="00FB1E4C" w:rsidP="00FB1E4C" w:rsidRDefault="00FB1E4C" w14:paraId="60846132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}</w:t>
      </w:r>
    </w:p>
    <w:p w:rsidRPr="00042174" w:rsidR="00FB1E4C" w:rsidP="00FB1E4C" w:rsidRDefault="00FB1E4C" w14:paraId="519199DF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if ($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arrService.Status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-eq 'Stopped')</w:t>
      </w:r>
    </w:p>
    <w:p w:rsidRPr="00042174" w:rsidR="00FB1E4C" w:rsidP="00FB1E4C" w:rsidRDefault="00FB1E4C" w14:paraId="59C8F0A1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{</w:t>
      </w:r>
    </w:p>
    <w:p w:rsidRPr="00042174" w:rsidR="00FB1E4C" w:rsidP="00FB1E4C" w:rsidRDefault="00FB1E4C" w14:paraId="0CC42A8E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 sc.exe delete $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arrService</w:t>
      </w:r>
      <w:proofErr w:type="spellEnd"/>
    </w:p>
    <w:p w:rsidRPr="00042174" w:rsidR="00FB1E4C" w:rsidP="00FB1E4C" w:rsidRDefault="00FB1E4C" w14:paraId="5CA149CC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  Write-Host 'Service is now deleted'</w:t>
      </w:r>
    </w:p>
    <w:p w:rsidRPr="00042174" w:rsidR="00FB1E4C" w:rsidP="00FB1E4C" w:rsidRDefault="00FB1E4C" w14:paraId="32990A80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          }  </w:t>
      </w:r>
    </w:p>
    <w:p w:rsidRPr="00B669C2" w:rsidR="00FB1E4C" w:rsidP="00FB1E4C" w:rsidRDefault="00FB1E4C" w14:paraId="34349FDA" w14:textId="77777777">
      <w:pPr>
        <w:pStyle w:val="ListParagraph"/>
        <w:ind w:left="576"/>
        <w:rPr>
          <w:rFonts w:ascii="Courier New" w:hAnsi="Courier New" w:cs="Courier New"/>
          <w:b/>
          <w:bCs/>
          <w:color w:val="000000" w:themeColor="text1"/>
        </w:rPr>
      </w:pPr>
    </w:p>
    <w:p w:rsidR="00FB1E4C" w:rsidRDefault="00FB1E4C" w14:paraId="61E52F62" w14:textId="77777777">
      <w:pPr>
        <w:pStyle w:val="ListParagraph"/>
        <w:numPr>
          <w:ilvl w:val="0"/>
          <w:numId w:val="12"/>
        </w:numPr>
      </w:pPr>
      <w:r>
        <w:rPr>
          <w:noProof/>
        </w:rPr>
        <w:t>Keep all other below settings as default.</w:t>
      </w:r>
    </w:p>
    <w:p w:rsidR="00FB1E4C" w:rsidP="00FB1E4C" w:rsidRDefault="00FB1E4C" w14:paraId="30579D7E" w14:textId="77777777">
      <w:pPr>
        <w:pStyle w:val="ListParagraph"/>
        <w:ind w:left="1440"/>
      </w:pPr>
    </w:p>
    <w:p w:rsidR="00FB1E4C" w:rsidP="00FB1E4C" w:rsidRDefault="00FB1E4C" w14:paraId="2C41AAEA" w14:textId="77777777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6E469910" w14:textId="77777777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256AF4A6" w14:textId="77777777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13384545" w14:textId="77777777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70C62E0C" w14:textId="77777777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7DE17539" w14:textId="77777777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4D5AF714" w14:textId="77777777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35C59F58" w14:textId="2A2DA366">
      <w:pPr>
        <w:pStyle w:val="ListParagraph"/>
        <w:ind w:left="1440"/>
        <w:rPr>
          <w:noProof/>
          <w:u w:val="single"/>
        </w:rPr>
      </w:pPr>
    </w:p>
    <w:p w:rsidR="00FB1E4C" w:rsidP="00FB1E4C" w:rsidRDefault="00FB1E4C" w14:paraId="797ECE14" w14:textId="0142A762">
      <w:pPr>
        <w:pStyle w:val="ListParagraph"/>
        <w:ind w:left="1440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768320" behindDoc="0" locked="0" layoutInCell="1" allowOverlap="1" wp14:anchorId="7C0C35C6" wp14:editId="4D9A665D">
            <wp:simplePos x="0" y="0"/>
            <wp:positionH relativeFrom="column">
              <wp:posOffset>52705</wp:posOffset>
            </wp:positionH>
            <wp:positionV relativeFrom="paragraph">
              <wp:posOffset>274320</wp:posOffset>
            </wp:positionV>
            <wp:extent cx="5733415" cy="2794635"/>
            <wp:effectExtent l="0" t="0" r="635" b="5715"/>
            <wp:wrapTopAndBottom/>
            <wp:docPr id="89" name="Picture 8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, email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DDB">
        <w:rPr>
          <w:noProof/>
          <w:u w:val="single"/>
        </w:rPr>
        <w:t>Task0</w:t>
      </w:r>
      <w:r>
        <w:rPr>
          <w:noProof/>
          <w:u w:val="single"/>
        </w:rPr>
        <w:t>2</w:t>
      </w:r>
      <w:r w:rsidRPr="00AE1DDB">
        <w:rPr>
          <w:noProof/>
          <w:u w:val="single"/>
        </w:rPr>
        <w:t xml:space="preserve"> – </w:t>
      </w:r>
      <w:r>
        <w:rPr>
          <w:noProof/>
          <w:u w:val="single"/>
        </w:rPr>
        <w:t>Copy Files from</w:t>
      </w:r>
    </w:p>
    <w:p w:rsidR="00FB1E4C" w:rsidP="00FB1E4C" w:rsidRDefault="00FB1E4C" w14:paraId="03B6369F" w14:textId="1284875F">
      <w:pPr>
        <w:pStyle w:val="ListParagraph"/>
        <w:ind w:left="1440"/>
        <w:rPr>
          <w:noProof/>
          <w:u w:val="single"/>
        </w:rPr>
      </w:pPr>
    </w:p>
    <w:p w:rsidR="00F5493E" w:rsidP="00FB1E4C" w:rsidRDefault="00F5493E" w14:paraId="59141343" w14:textId="3DC8E16F">
      <w:pPr>
        <w:pStyle w:val="ListParagraph"/>
        <w:ind w:left="1440"/>
        <w:rPr>
          <w:noProof/>
          <w:u w:val="single"/>
        </w:rPr>
      </w:pPr>
    </w:p>
    <w:p w:rsidR="00FB1E4C" w:rsidP="00FB1E4C" w:rsidRDefault="00F5493E" w14:paraId="005A26F7" w14:textId="22D39363">
      <w:pPr>
        <w:pStyle w:val="ListParagraph"/>
        <w:ind w:left="1440"/>
        <w:rPr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769344" behindDoc="0" locked="0" layoutInCell="1" allowOverlap="1" wp14:anchorId="2875F1BA" wp14:editId="4508C78F">
            <wp:simplePos x="0" y="0"/>
            <wp:positionH relativeFrom="column">
              <wp:posOffset>60325</wp:posOffset>
            </wp:positionH>
            <wp:positionV relativeFrom="paragraph">
              <wp:posOffset>361950</wp:posOffset>
            </wp:positionV>
            <wp:extent cx="5733415" cy="2591435"/>
            <wp:effectExtent l="0" t="0" r="635" b="0"/>
            <wp:wrapTopAndBottom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1DDB" w:rsidR="00FB1E4C">
        <w:rPr>
          <w:noProof/>
          <w:u w:val="single"/>
        </w:rPr>
        <w:t>Task0</w:t>
      </w:r>
      <w:r w:rsidR="00FB1E4C">
        <w:rPr>
          <w:noProof/>
          <w:u w:val="single"/>
        </w:rPr>
        <w:t>3</w:t>
      </w:r>
      <w:r w:rsidRPr="00AE1DDB" w:rsidR="00FB1E4C">
        <w:rPr>
          <w:noProof/>
          <w:u w:val="single"/>
        </w:rPr>
        <w:t xml:space="preserve"> – </w:t>
      </w:r>
      <w:r w:rsidR="00FB1E4C">
        <w:rPr>
          <w:noProof/>
          <w:u w:val="single"/>
        </w:rPr>
        <w:t>Powershell Script</w:t>
      </w:r>
    </w:p>
    <w:p w:rsidR="00FB1E4C" w:rsidP="00FB1E4C" w:rsidRDefault="00FB1E4C" w14:paraId="1D9583DC" w14:textId="6AAAA0EF">
      <w:pPr>
        <w:pStyle w:val="ListParagraph"/>
        <w:ind w:left="1440"/>
        <w:rPr>
          <w:rFonts w:ascii="Segoe UI" w:hAnsi="Segoe UI" w:cs="Segoe UI"/>
          <w:b/>
          <w:bCs/>
          <w:color w:val="000000"/>
          <w:sz w:val="21"/>
          <w:szCs w:val="21"/>
          <w:lang w:val="en-IN" w:eastAsia="en-IN"/>
        </w:rPr>
      </w:pPr>
    </w:p>
    <w:p w:rsidR="00F5493E" w:rsidP="00FB1E4C" w:rsidRDefault="00F5493E" w14:paraId="4A9B97A3" w14:textId="0189E99B">
      <w:pPr>
        <w:pStyle w:val="ListParagraph"/>
        <w:ind w:left="1440"/>
      </w:pPr>
    </w:p>
    <w:p w:rsidR="00FB1E4C" w:rsidP="00FB1E4C" w:rsidRDefault="00FB1E4C" w14:paraId="0BF05642" w14:textId="7233DC69">
      <w:pPr>
        <w:pStyle w:val="ListParagraph"/>
        <w:ind w:left="1440"/>
      </w:pPr>
      <w:r>
        <w:t>Paste the below script in textbox:</w:t>
      </w:r>
    </w:p>
    <w:p w:rsidRPr="00042174" w:rsidR="00FB1E4C" w:rsidP="00FB1E4C" w:rsidRDefault="00FB1E4C" w14:paraId="1E29E0D8" w14:textId="4E152CD8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$params = @{</w:t>
      </w:r>
    </w:p>
    <w:p w:rsidRPr="00042174" w:rsidR="00F5493E" w:rsidP="00F5493E" w:rsidRDefault="00F5493E" w14:paraId="4602359E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Name 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ACD.AutoRenewalService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F5493E" w:rsidP="00F5493E" w:rsidRDefault="00F5493E" w14:paraId="5DCFC7C9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BinaryPathName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"F:\WServices\ACDAutoRenewalService\ACD.AutoRenewalService.exe"</w:t>
      </w:r>
    </w:p>
    <w:p w:rsidRPr="00042174" w:rsidR="00F5493E" w:rsidP="00F5493E" w:rsidRDefault="00F5493E" w14:paraId="07305E9D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DependsOn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NetLogon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F5493E" w:rsidP="00F5493E" w:rsidRDefault="00F5493E" w14:paraId="65AA526C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DisplayName = "ACD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AutoRenewal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Service"</w:t>
      </w:r>
    </w:p>
    <w:p w:rsidRPr="00042174" w:rsidR="00F5493E" w:rsidP="00F5493E" w:rsidRDefault="00F5493E" w14:paraId="5228EB93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StartupType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= "Automatic"</w:t>
      </w:r>
    </w:p>
    <w:p w:rsidRPr="00042174" w:rsidR="00F5493E" w:rsidP="00F5493E" w:rsidRDefault="00F5493E" w14:paraId="06E2474A" w14:textId="3A955E60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Description = "This is a ACD Autorenewal Service."</w:t>
      </w:r>
    </w:p>
    <w:p w:rsidRPr="00042174" w:rsidR="00F5493E" w:rsidP="00F5493E" w:rsidRDefault="00F5493E" w14:paraId="31D5900A" w14:textId="281A1695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  }</w:t>
      </w:r>
    </w:p>
    <w:p w:rsidRPr="00042174" w:rsidR="00F5493E" w:rsidP="00F5493E" w:rsidRDefault="00F5493E" w14:paraId="6903A546" w14:textId="77777777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New-Service @params</w:t>
      </w:r>
    </w:p>
    <w:p w:rsidRPr="00042174" w:rsidR="00F5493E" w:rsidP="00F5493E" w:rsidRDefault="00F5493E" w14:paraId="2CB2C801" w14:textId="2B82420F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>Start-Service  "</w:t>
      </w:r>
      <w:proofErr w:type="spellStart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ACD.AutoRenewalService</w:t>
      </w:r>
      <w:proofErr w:type="spellEnd"/>
      <w:r w:rsidRPr="00042174">
        <w:rPr>
          <w:rFonts w:ascii="Courier New" w:hAnsi="Courier New" w:cs="Courier New"/>
          <w:b/>
          <w:bCs/>
          <w:color w:val="D99594" w:themeColor="accent2" w:themeTint="99"/>
        </w:rPr>
        <w:t>"</w:t>
      </w:r>
    </w:p>
    <w:p w:rsidRPr="00042174" w:rsidR="00F5493E" w:rsidP="00F5493E" w:rsidRDefault="00F5493E" w14:paraId="61AF879B" w14:textId="699A26D4">
      <w:pPr>
        <w:pStyle w:val="ListParagraph"/>
        <w:ind w:left="576"/>
        <w:rPr>
          <w:rFonts w:ascii="Courier New" w:hAnsi="Courier New" w:cs="Courier New"/>
          <w:b/>
          <w:bCs/>
          <w:color w:val="D99594" w:themeColor="accent2" w:themeTint="99"/>
        </w:rPr>
      </w:pPr>
      <w:r w:rsidRPr="00042174">
        <w:rPr>
          <w:rFonts w:ascii="Courier New" w:hAnsi="Courier New" w:cs="Courier New"/>
          <w:b/>
          <w:bCs/>
          <w:color w:val="D99594" w:themeColor="accent2" w:themeTint="99"/>
        </w:rPr>
        <w:t xml:space="preserve">Write-Host "service started successfully"  </w:t>
      </w:r>
    </w:p>
    <w:p w:rsidR="00FB1E4C" w:rsidP="00FB1E4C" w:rsidRDefault="00FB1E4C" w14:paraId="292C0F55" w14:textId="77777777">
      <w:pPr>
        <w:pStyle w:val="ListParagraph"/>
        <w:ind w:left="1440"/>
      </w:pPr>
    </w:p>
    <w:p w:rsidRPr="00F5493E" w:rsidR="00F5493E" w:rsidRDefault="00FB1E4C" w14:paraId="0E3ABE68" w14:textId="3627D084">
      <w:pPr>
        <w:pStyle w:val="ListParagraph"/>
        <w:numPr>
          <w:ilvl w:val="0"/>
          <w:numId w:val="12"/>
        </w:numPr>
        <w:shd w:val="clear" w:color="auto" w:fill="FFFFFF"/>
        <w:spacing w:line="240" w:lineRule="auto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  <w:r>
        <w:rPr>
          <w:noProof/>
        </w:rPr>
        <w:t>Keep all other below settings as default</w:t>
      </w:r>
      <w:r>
        <w:rPr>
          <w:noProof/>
        </w:rPr>
        <w:t xml:space="preserve"> </w:t>
      </w:r>
    </w:p>
    <w:p w:rsidR="00092039" w:rsidRDefault="004D132F" w14:paraId="4B0D1FC9" w14:textId="144E2F6D">
      <w:pPr>
        <w:pStyle w:val="ListParagraph"/>
        <w:numPr>
          <w:ilvl w:val="0"/>
          <w:numId w:val="12"/>
        </w:numPr>
      </w:pPr>
      <w:r>
        <w:t>Now the CD Pipeline is ready to save, you need to rename and save the pipeline to specific location.</w:t>
      </w:r>
    </w:p>
    <w:p w:rsidR="00904DC0" w:rsidP="004D132F" w:rsidRDefault="007667FC" w14:paraId="0D39E8E8" w14:textId="6E04BBE0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770368" behindDoc="0" locked="0" layoutInCell="1" allowOverlap="1" wp14:anchorId="2C45D4B7" wp14:editId="1C432F6F">
            <wp:simplePos x="0" y="0"/>
            <wp:positionH relativeFrom="column">
              <wp:posOffset>960120</wp:posOffset>
            </wp:positionH>
            <wp:positionV relativeFrom="paragraph">
              <wp:posOffset>210820</wp:posOffset>
            </wp:positionV>
            <wp:extent cx="3210560" cy="2040255"/>
            <wp:effectExtent l="0" t="0" r="8890" b="0"/>
            <wp:wrapTopAndBottom/>
            <wp:docPr id="91" name="Picture 9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4DC0" w:rsidP="004D132F" w:rsidRDefault="00904DC0" w14:paraId="58194845" w14:textId="29D84340">
      <w:pPr>
        <w:pStyle w:val="ListParagraph"/>
        <w:ind w:left="1440"/>
      </w:pPr>
    </w:p>
    <w:p w:rsidR="007667FC" w:rsidP="007667FC" w:rsidRDefault="007667FC" w14:paraId="308E8448" w14:textId="3743E206">
      <w:pPr>
        <w:pStyle w:val="ListParagraph"/>
        <w:ind w:left="1440"/>
      </w:pPr>
      <w:r>
        <w:t xml:space="preserve">Test CI Path: </w:t>
      </w:r>
      <w:r w:rsidRPr="007667FC">
        <w:rPr>
          <w:i/>
          <w:iCs/>
        </w:rPr>
        <w:t>“\Azure-Release-Configurations\</w:t>
      </w:r>
      <w:proofErr w:type="spellStart"/>
      <w:r w:rsidRPr="007667FC">
        <w:rPr>
          <w:i/>
          <w:iCs/>
        </w:rPr>
        <w:t>ACD_TestCD</w:t>
      </w:r>
      <w:proofErr w:type="spellEnd"/>
      <w:r>
        <w:rPr>
          <w:i/>
          <w:iCs/>
        </w:rPr>
        <w:t>”</w:t>
      </w:r>
      <w:r>
        <w:br/>
      </w:r>
      <w:r>
        <w:t>QA CI Path:</w:t>
      </w:r>
      <w:r w:rsidRPr="00E36DF0">
        <w:t xml:space="preserve"> </w:t>
      </w:r>
      <w:r>
        <w:t>“</w:t>
      </w:r>
      <w:r w:rsidRPr="007667FC">
        <w:rPr>
          <w:i/>
          <w:iCs/>
        </w:rPr>
        <w:t>\Azure-Release-Configurations\ACD_QACD</w:t>
      </w:r>
      <w:r>
        <w:rPr>
          <w:i/>
          <w:iCs/>
        </w:rPr>
        <w:t>”</w:t>
      </w:r>
    </w:p>
    <w:p w:rsidR="007667FC" w:rsidP="007667FC" w:rsidRDefault="007667FC" w14:paraId="667593CC" w14:textId="4242C770">
      <w:pPr>
        <w:pStyle w:val="ListParagraph"/>
        <w:ind w:left="1440"/>
      </w:pPr>
      <w:r>
        <w:t>Prod CI Path:</w:t>
      </w:r>
      <w:r w:rsidRPr="00E36DF0">
        <w:t xml:space="preserve"> </w:t>
      </w:r>
      <w:r>
        <w:t>“</w:t>
      </w:r>
      <w:r w:rsidRPr="007667FC">
        <w:rPr>
          <w:i/>
          <w:iCs/>
        </w:rPr>
        <w:t>\Azure-Release-Configurations\ACD_</w:t>
      </w:r>
      <w:r w:rsidRPr="007667FC">
        <w:t xml:space="preserve"> </w:t>
      </w:r>
      <w:r w:rsidRPr="007667FC">
        <w:rPr>
          <w:i/>
          <w:iCs/>
        </w:rPr>
        <w:t>PRODCD</w:t>
      </w:r>
      <w:r>
        <w:rPr>
          <w:i/>
          <w:iCs/>
        </w:rPr>
        <w:t>”</w:t>
      </w:r>
    </w:p>
    <w:p w:rsidR="00B75796" w:rsidRDefault="00B75796" w14:paraId="205F3B2D" w14:textId="31121D21">
      <w:pPr>
        <w:pStyle w:val="Heading2"/>
        <w:numPr>
          <w:ilvl w:val="1"/>
          <w:numId w:val="6"/>
        </w:numPr>
      </w:pPr>
      <w:bookmarkStart w:name="_Toc109314517" w:id="20"/>
      <w:r>
        <w:t xml:space="preserve">Adding variables to </w:t>
      </w:r>
      <w:r>
        <w:t xml:space="preserve">CD for </w:t>
      </w:r>
      <w:proofErr w:type="spellStart"/>
      <w:r>
        <w:t>AutoRenewal</w:t>
      </w:r>
      <w:proofErr w:type="spellEnd"/>
      <w:r>
        <w:t xml:space="preserve"> Service:</w:t>
      </w:r>
      <w:bookmarkEnd w:id="20"/>
    </w:p>
    <w:p w:rsidRPr="00B75796" w:rsidR="00B75796" w:rsidRDefault="00FC6BA6" w14:paraId="7F9604D3" w14:textId="1EF44877">
      <w:pPr>
        <w:pStyle w:val="ListParagraph"/>
        <w:numPr>
          <w:ilvl w:val="0"/>
          <w:numId w:val="14"/>
        </w:numPr>
        <w:shd w:val="clear" w:color="auto" w:fill="FFFFFF"/>
        <w:spacing w:line="240" w:lineRule="auto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771392" behindDoc="0" locked="0" layoutInCell="1" allowOverlap="1" wp14:anchorId="4CD62E03" wp14:editId="6FDFBCFF">
            <wp:simplePos x="0" y="0"/>
            <wp:positionH relativeFrom="column">
              <wp:posOffset>14605</wp:posOffset>
            </wp:positionH>
            <wp:positionV relativeFrom="paragraph">
              <wp:posOffset>343535</wp:posOffset>
            </wp:positionV>
            <wp:extent cx="5733415" cy="1365250"/>
            <wp:effectExtent l="0" t="0" r="635" b="6350"/>
            <wp:wrapTopAndBottom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796">
        <w:rPr>
          <w:noProof/>
        </w:rPr>
        <w:t>Navigate to Pipeline &gt;&gt; Variables tab &amp; add the username and password as shown in below image.</w:t>
      </w:r>
    </w:p>
    <w:p w:rsidRPr="00F5493E" w:rsidR="00B75796" w:rsidP="00B75796" w:rsidRDefault="00B75796" w14:paraId="103C4914" w14:textId="48DC5994">
      <w:pPr>
        <w:pStyle w:val="ListParagraph"/>
        <w:shd w:val="clear" w:color="auto" w:fill="FFFFFF"/>
        <w:spacing w:line="240" w:lineRule="auto"/>
        <w:ind w:left="1440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</w:p>
    <w:p w:rsidRPr="0067064B" w:rsidR="00B75796" w:rsidP="00B75796" w:rsidRDefault="00FC6BA6" w14:paraId="39441328" w14:textId="11A9D5AE">
      <w:pPr>
        <w:pStyle w:val="ListParagraph"/>
        <w:shd w:val="clear" w:color="auto" w:fill="FFFFFF"/>
        <w:spacing w:line="240" w:lineRule="auto"/>
        <w:ind w:left="1440"/>
        <w:rPr>
          <w:rFonts w:ascii="Segoe UI" w:hAnsi="Segoe UI" w:cs="Segoe UI"/>
          <w:color w:val="000000"/>
          <w:sz w:val="21"/>
          <w:szCs w:val="21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772416" behindDoc="0" locked="0" layoutInCell="1" allowOverlap="1" wp14:anchorId="385727AD" wp14:editId="3B772E22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5733415" cy="1296035"/>
            <wp:effectExtent l="0" t="0" r="635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B75796" w:rsidR="00B75796" w:rsidP="00B75796" w:rsidRDefault="0038048C" w14:paraId="08188D18" w14:textId="49436EA4">
      <w:pPr>
        <w:pStyle w:val="ListParagraph"/>
      </w:pPr>
      <w:r>
        <w:t>Using similar steps CICD for Production will be setup.</w:t>
      </w:r>
    </w:p>
    <w:p w:rsidR="00447820" w:rsidRDefault="00067EAE" w14:paraId="2E3207C3" w14:textId="2DCF3F32">
      <w:pPr>
        <w:pStyle w:val="StyleHeading1JavaClassVerdanaLatin10pt"/>
        <w:numPr>
          <w:ilvl w:val="0"/>
          <w:numId w:val="6"/>
        </w:numPr>
      </w:pPr>
      <w:bookmarkStart w:name="_Toc109314518" w:id="21"/>
      <w:r>
        <w:t>References.</w:t>
      </w:r>
      <w:bookmarkEnd w:id="21"/>
    </w:p>
    <w:p w:rsidR="00904DC0" w:rsidRDefault="00000000" w14:paraId="70A68EA5" w14:textId="6D3F4FFA">
      <w:pPr>
        <w:pStyle w:val="ListParagraph"/>
        <w:numPr>
          <w:ilvl w:val="0"/>
          <w:numId w:val="12"/>
        </w:numPr>
      </w:pPr>
      <w:hyperlink w:history="1" r:id="rId44">
        <w:proofErr w:type="spellStart"/>
        <w:r w:rsidR="00447820">
          <w:rPr>
            <w:rStyle w:val="Hyperlink"/>
          </w:rPr>
          <w:t>Quickstart</w:t>
        </w:r>
        <w:proofErr w:type="spellEnd"/>
        <w:r w:rsidR="00447820">
          <w:rPr>
            <w:rStyle w:val="Hyperlink"/>
          </w:rPr>
          <w:t>: Create a CI/CD pipeline for .NET with Azure DevOps Starter | Microsoft Docs</w:t>
        </w:r>
      </w:hyperlink>
    </w:p>
    <w:sectPr w:rsidR="00904DC0" w:rsidSect="00B34F09">
      <w:headerReference w:type="default" r:id="rId45"/>
      <w:footerReference w:type="default" r:id="rId46"/>
      <w:type w:val="continuous"/>
      <w:pgSz w:w="11909" w:h="16834" w:orient="portrait" w:code="9"/>
      <w:pgMar w:top="1440" w:right="1440" w:bottom="1440" w:left="1440" w:header="576" w:footer="576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805BC" w:rsidRDefault="00F805BC" w14:paraId="36A02F0A" w14:textId="77777777">
      <w:r>
        <w:separator/>
      </w:r>
    </w:p>
  </w:endnote>
  <w:endnote w:type="continuationSeparator" w:id="0">
    <w:p w:rsidR="00F805BC" w:rsidRDefault="00F805BC" w14:paraId="4476D87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color="BFBFBF" w:themeColor="background1" w:themeShade="BF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016"/>
      <w:gridCol w:w="3012"/>
      <w:gridCol w:w="3001"/>
    </w:tblGrid>
    <w:tr w:rsidR="0036505A" w:rsidTr="04E9893C" w14:paraId="25C94D39" w14:textId="77777777">
      <w:tc>
        <w:tcPr>
          <w:tcW w:w="3081" w:type="dxa"/>
          <w:tcMar>
            <w:top w:w="115" w:type="dxa"/>
            <w:left w:w="115" w:type="dxa"/>
            <w:right w:w="115" w:type="dxa"/>
          </w:tcMar>
        </w:tcPr>
        <w:p w:rsidR="0036505A" w:rsidP="004842F7" w:rsidRDefault="007B0BD1" w14:paraId="285B9CAE" w14:textId="3CF47002">
          <w:pPr>
            <w:pStyle w:val="Footer2"/>
            <w:pBdr>
              <w:top w:val="none" w:color="auto" w:sz="0" w:space="0"/>
            </w:pBdr>
            <w:spacing w:line="240" w:lineRule="auto"/>
            <w:rPr>
              <w:rFonts w:ascii="Arial" w:hAnsi="Arial" w:cs="Arial"/>
              <w:bCs/>
              <w:sz w:val="16"/>
              <w:szCs w:val="16"/>
            </w:rPr>
          </w:pPr>
          <w:r>
            <w:rPr>
              <w:rFonts w:ascii="Arial" w:hAnsi="Arial" w:cs="Arial"/>
              <w:bCs/>
              <w:sz w:val="16"/>
              <w:szCs w:val="16"/>
            </w:rPr>
            <w:t>02</w:t>
          </w:r>
          <w:r w:rsidRPr="006E28D9" w:rsidR="0036505A">
            <w:rPr>
              <w:rFonts w:ascii="Arial" w:hAnsi="Arial" w:cs="Arial"/>
              <w:bCs/>
              <w:sz w:val="16"/>
              <w:szCs w:val="16"/>
            </w:rPr>
            <w:t>-</w:t>
          </w:r>
          <w:r>
            <w:rPr>
              <w:rFonts w:ascii="Arial" w:hAnsi="Arial" w:cs="Arial"/>
              <w:bCs/>
              <w:sz w:val="16"/>
              <w:szCs w:val="16"/>
            </w:rPr>
            <w:t>June</w:t>
          </w:r>
          <w:r w:rsidR="00A63F02">
            <w:rPr>
              <w:rFonts w:ascii="Arial" w:hAnsi="Arial" w:cs="Arial"/>
              <w:bCs/>
              <w:sz w:val="16"/>
              <w:szCs w:val="16"/>
            </w:rPr>
            <w:t>-20</w:t>
          </w:r>
          <w:r w:rsidR="000058BF">
            <w:rPr>
              <w:rFonts w:ascii="Arial" w:hAnsi="Arial" w:cs="Arial"/>
              <w:bCs/>
              <w:sz w:val="16"/>
              <w:szCs w:val="16"/>
            </w:rPr>
            <w:t>2</w:t>
          </w:r>
          <w:r>
            <w:rPr>
              <w:rFonts w:ascii="Arial" w:hAnsi="Arial" w:cs="Arial"/>
              <w:bCs/>
              <w:sz w:val="16"/>
              <w:szCs w:val="16"/>
            </w:rPr>
            <w:t>2</w:t>
          </w:r>
        </w:p>
        <w:p w:rsidR="0036505A" w:rsidP="00A63F02" w:rsidRDefault="0036505A" w14:paraId="5D9680FF" w14:textId="77777777">
          <w:pPr>
            <w:pStyle w:val="Footer2"/>
            <w:pBdr>
              <w:top w:val="none" w:color="auto" w:sz="0" w:space="0"/>
            </w:pBdr>
            <w:spacing w:line="240" w:lineRule="auto"/>
            <w:rPr>
              <w:rStyle w:val="FooterChar"/>
              <w:sz w:val="16"/>
              <w:szCs w:val="16"/>
            </w:rPr>
          </w:pPr>
          <w:r w:rsidRPr="006E28D9">
            <w:rPr>
              <w:rFonts w:ascii="Arial" w:hAnsi="Arial" w:cs="Arial"/>
              <w:sz w:val="16"/>
              <w:szCs w:val="16"/>
            </w:rPr>
            <w:t>Template Version</w:t>
          </w:r>
          <w:r w:rsidR="00A63F02">
            <w:rPr>
              <w:rFonts w:ascii="Arial" w:hAnsi="Arial" w:cs="Arial"/>
              <w:sz w:val="16"/>
              <w:szCs w:val="16"/>
            </w:rPr>
            <w:t xml:space="preserve"> </w:t>
          </w:r>
          <w:r w:rsidR="004014D2">
            <w:rPr>
              <w:rFonts w:ascii="Arial" w:hAnsi="Arial" w:cs="Arial"/>
              <w:sz w:val="16"/>
              <w:szCs w:val="16"/>
            </w:rPr>
            <w:t>1</w:t>
          </w:r>
          <w:r w:rsidR="00A63F02">
            <w:rPr>
              <w:rFonts w:ascii="Arial" w:hAnsi="Arial" w:cs="Arial"/>
              <w:sz w:val="16"/>
              <w:szCs w:val="16"/>
            </w:rPr>
            <w:t>.0</w:t>
          </w:r>
          <w:r w:rsidRPr="006E28D9">
            <w:rPr>
              <w:rFonts w:ascii="Arial" w:hAnsi="Arial" w:cs="Arial"/>
              <w:sz w:val="16"/>
              <w:szCs w:val="16"/>
            </w:rPr>
            <w:t xml:space="preserve">                                    </w:t>
          </w:r>
          <w:r>
            <w:rPr>
              <w:rFonts w:ascii="Arial" w:hAnsi="Arial" w:cs="Arial"/>
              <w:sz w:val="16"/>
              <w:szCs w:val="16"/>
            </w:rPr>
            <w:t xml:space="preserve">        </w:t>
          </w:r>
          <w:r w:rsidRPr="006E28D9">
            <w:rPr>
              <w:rFonts w:ascii="Arial" w:hAnsi="Arial" w:cs="Arial"/>
              <w:bCs/>
              <w:sz w:val="16"/>
              <w:szCs w:val="16"/>
            </w:rPr>
            <w:tab/>
          </w:r>
        </w:p>
      </w:tc>
      <w:tc>
        <w:tcPr>
          <w:tcW w:w="3082" w:type="dxa"/>
          <w:tcMar>
            <w:top w:w="115" w:type="dxa"/>
            <w:left w:w="115" w:type="dxa"/>
            <w:right w:w="115" w:type="dxa"/>
          </w:tcMar>
        </w:tcPr>
        <w:p w:rsidR="0036505A" w:rsidP="04E9893C" w:rsidRDefault="0036505A" w14:paraId="70B6CFC3" w14:textId="55C96190">
          <w:pPr>
            <w:pStyle w:val="Footer2"/>
            <w:pBdr>
              <w:top w:val="none" w:color="FF000000" w:sz="0" w:space="0"/>
            </w:pBdr>
            <w:spacing w:line="240" w:lineRule="auto"/>
            <w:jc w:val="center"/>
            <w:rPr>
              <w:rStyle w:val="FooterChar"/>
              <w:sz w:val="16"/>
              <w:szCs w:val="16"/>
              <w:lang w:val="en-US"/>
            </w:rPr>
          </w:pPr>
          <w:r w:rsidRPr="04E9893C" w:rsidR="04E9893C">
            <w:rPr>
              <w:rStyle w:val="FooterChar"/>
              <w:rFonts w:ascii="Arial" w:hAnsi="Arial" w:cs="Arial"/>
              <w:sz w:val="16"/>
              <w:szCs w:val="16"/>
              <w:lang w:val="en-US"/>
            </w:rPr>
            <w:t>©</w:t>
          </w:r>
          <w:r w:rsidRPr="04E9893C" w:rsidR="04E9893C">
            <w:rPr>
              <w:rStyle w:val="FooterChar"/>
              <w:rFonts w:ascii="Arial" w:hAnsi="Arial" w:cs="Arial"/>
              <w:sz w:val="16"/>
              <w:szCs w:val="16"/>
              <w:lang w:val="en-US"/>
            </w:rPr>
            <w:t>Varseno</w:t>
          </w:r>
          <w:r w:rsidRPr="04E9893C" w:rsidR="04E9893C">
            <w:rPr>
              <w:rStyle w:val="FooterChar"/>
              <w:rFonts w:ascii="Arial" w:hAnsi="Arial" w:cs="Arial"/>
              <w:sz w:val="16"/>
              <w:szCs w:val="16"/>
              <w:lang w:val="en-US"/>
            </w:rPr>
            <w:t xml:space="preserve"> Solutions</w:t>
          </w:r>
        </w:p>
      </w:tc>
      <w:tc>
        <w:tcPr>
          <w:tcW w:w="3082" w:type="dxa"/>
          <w:tcMar>
            <w:top w:w="115" w:type="dxa"/>
            <w:left w:w="115" w:type="dxa"/>
            <w:right w:w="115" w:type="dxa"/>
          </w:tcMar>
        </w:tcPr>
        <w:p w:rsidR="0036505A" w:rsidP="00AE1360" w:rsidRDefault="0036505A" w14:paraId="304D6FDD" w14:textId="77777777">
          <w:pPr>
            <w:pStyle w:val="Footer2"/>
            <w:pBdr>
              <w:top w:val="none" w:color="auto" w:sz="0" w:space="0"/>
            </w:pBdr>
            <w:jc w:val="right"/>
            <w:rPr>
              <w:rStyle w:val="FooterChar"/>
              <w:sz w:val="16"/>
              <w:szCs w:val="16"/>
            </w:rPr>
          </w:pPr>
          <w:r w:rsidRPr="006E28D9">
            <w:rPr>
              <w:rFonts w:ascii="Arial" w:hAnsi="Arial" w:cs="Arial"/>
              <w:sz w:val="16"/>
              <w:szCs w:val="16"/>
            </w:rPr>
            <w:t xml:space="preserve">Page </w:t>
          </w:r>
          <w:r w:rsidRPr="006E28D9">
            <w:rPr>
              <w:rFonts w:ascii="Arial" w:hAnsi="Arial" w:cs="Arial"/>
              <w:sz w:val="16"/>
              <w:szCs w:val="16"/>
            </w:rPr>
            <w:fldChar w:fldCharType="begin"/>
          </w:r>
          <w:r w:rsidRPr="006E28D9">
            <w:rPr>
              <w:rFonts w:ascii="Arial" w:hAnsi="Arial" w:cs="Arial"/>
              <w:sz w:val="16"/>
              <w:szCs w:val="16"/>
            </w:rPr>
            <w:instrText xml:space="preserve"> PAGE </w:instrText>
          </w:r>
          <w:r w:rsidRPr="006E28D9">
            <w:rPr>
              <w:rFonts w:ascii="Arial" w:hAnsi="Arial" w:cs="Arial"/>
              <w:sz w:val="16"/>
              <w:szCs w:val="16"/>
            </w:rPr>
            <w:fldChar w:fldCharType="separate"/>
          </w:r>
          <w:r w:rsidR="001520A9">
            <w:rPr>
              <w:rFonts w:ascii="Arial" w:hAnsi="Arial" w:cs="Arial"/>
              <w:noProof/>
              <w:sz w:val="16"/>
              <w:szCs w:val="16"/>
            </w:rPr>
            <w:t>14</w:t>
          </w:r>
          <w:r w:rsidRPr="006E28D9">
            <w:rPr>
              <w:rFonts w:ascii="Arial" w:hAnsi="Arial" w:cs="Arial"/>
              <w:sz w:val="16"/>
              <w:szCs w:val="16"/>
            </w:rPr>
            <w:fldChar w:fldCharType="end"/>
          </w:r>
          <w:r w:rsidRPr="006E28D9">
            <w:rPr>
              <w:rFonts w:ascii="Arial" w:hAnsi="Arial" w:cs="Arial"/>
              <w:sz w:val="16"/>
              <w:szCs w:val="16"/>
            </w:rPr>
            <w:t xml:space="preserve"> of </w:t>
          </w:r>
          <w:r w:rsidRPr="006E28D9">
            <w:rPr>
              <w:rFonts w:ascii="Arial" w:hAnsi="Arial" w:cs="Arial"/>
              <w:sz w:val="16"/>
              <w:szCs w:val="16"/>
            </w:rPr>
            <w:fldChar w:fldCharType="begin"/>
          </w:r>
          <w:r w:rsidRPr="006E28D9">
            <w:rPr>
              <w:rFonts w:ascii="Arial" w:hAnsi="Arial" w:cs="Arial"/>
              <w:sz w:val="16"/>
              <w:szCs w:val="16"/>
            </w:rPr>
            <w:instrText xml:space="preserve"> NUMPAGES </w:instrText>
          </w:r>
          <w:r w:rsidRPr="006E28D9">
            <w:rPr>
              <w:rFonts w:ascii="Arial" w:hAnsi="Arial" w:cs="Arial"/>
              <w:sz w:val="16"/>
              <w:szCs w:val="16"/>
            </w:rPr>
            <w:fldChar w:fldCharType="separate"/>
          </w:r>
          <w:r w:rsidR="001520A9">
            <w:rPr>
              <w:rFonts w:ascii="Arial" w:hAnsi="Arial" w:cs="Arial"/>
              <w:noProof/>
              <w:sz w:val="16"/>
              <w:szCs w:val="16"/>
            </w:rPr>
            <w:t>14</w:t>
          </w:r>
          <w:r w:rsidRPr="006E28D9">
            <w:rPr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:rsidRPr="0036505A" w:rsidR="0036505A" w:rsidP="0036505A" w:rsidRDefault="0036505A" w14:paraId="36A458A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805BC" w:rsidRDefault="00F805BC" w14:paraId="38C41E61" w14:textId="77777777">
      <w:r>
        <w:separator/>
      </w:r>
    </w:p>
  </w:footnote>
  <w:footnote w:type="continuationSeparator" w:id="0">
    <w:p w:rsidR="00F805BC" w:rsidRDefault="00F805BC" w14:paraId="4166667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p w:rsidR="00317E12" w:rsidRDefault="0008662B" w14:paraId="70C6A5B2" w14:textId="31E0A39A">
    <w:pPr>
      <w:pStyle w:val="Header"/>
      <w:tabs>
        <w:tab w:val="clear" w:pos="8640"/>
        <w:tab w:val="left" w:pos="210"/>
        <w:tab w:val="right" w:pos="8669"/>
        <w:tab w:val="right" w:pos="9360"/>
      </w:tabs>
      <w:jc w:val="left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14F25E4" wp14:editId="36EBFBA1">
              <wp:simplePos x="0" y="0"/>
              <wp:positionH relativeFrom="margin">
                <wp:align>center</wp:align>
              </wp:positionH>
              <wp:positionV relativeFrom="paragraph">
                <wp:posOffset>-45720</wp:posOffset>
              </wp:positionV>
              <wp:extent cx="3573780" cy="3429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7378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38048C" w:rsidR="0038048C" w:rsidP="0038048C" w:rsidRDefault="0038048C" w14:paraId="02F4F260" w14:textId="77777777">
                          <w:pPr>
                            <w:pStyle w:val="Header"/>
                            <w:tabs>
                              <w:tab w:val="clear" w:pos="8640"/>
                            </w:tabs>
                            <w:spacing w:line="240" w:lineRule="auto"/>
                            <w:ind w:firstLine="720"/>
                            <w:jc w:val="center"/>
                            <w:rPr>
                              <w:rFonts w:ascii="Segoe UI Light" w:hAnsi="Segoe UI Light" w:cs="Arial"/>
                              <w:bCs/>
                              <w:color w:val="000000" w:themeColor="text1"/>
                            </w:rPr>
                          </w:pPr>
                          <w:r w:rsidRPr="0038048C">
                            <w:rPr>
                              <w:rFonts w:ascii="Segoe UI Light" w:hAnsi="Segoe UI Light" w:cs="Arial"/>
                              <w:bCs/>
                              <w:color w:val="000000" w:themeColor="text1"/>
                            </w:rPr>
                            <w:t>Configuration of CICD for ACD Autorenewal Service</w:t>
                          </w:r>
                        </w:p>
                        <w:p w:rsidRPr="0038048C" w:rsidR="00317E12" w:rsidRDefault="00317E12" w14:paraId="0E988542" w14:textId="627B3F4D">
                          <w:pPr>
                            <w:pStyle w:val="Heading2"/>
                            <w:numPr>
                              <w:ilvl w:val="0"/>
                              <w:numId w:val="0"/>
                            </w:numPr>
                            <w:spacing w:before="0" w:after="0"/>
                            <w:rPr>
                              <w:rFonts w:ascii="Segoe UI Light" w:hAnsi="Segoe UI Light" w:cs="Tahoma"/>
                              <w:b w:val="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2D1375F">
            <v:shapetype id="_x0000_t202" coordsize="21600,21600" o:spt="202" path="m,l,21600r21600,l21600,xe" w14:anchorId="314F25E4">
              <v:stroke joinstyle="miter"/>
              <v:path gradientshapeok="t" o:connecttype="rect"/>
            </v:shapetype>
            <v:shape id="Text Box 2" style="position:absolute;margin-left:0;margin-top:-3.6pt;width:281.4pt;height:27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">
              <v:textbox>
                <w:txbxContent>
                  <w:p w:rsidRPr="0038048C" w:rsidR="0038048C" w:rsidP="0038048C" w:rsidRDefault="0038048C" w14:paraId="2CCFB8C7" w14:textId="77777777">
                    <w:pPr>
                      <w:pStyle w:val="Header"/>
                      <w:tabs>
                        <w:tab w:val="clear" w:pos="8640"/>
                      </w:tabs>
                      <w:spacing w:line="240" w:lineRule="auto"/>
                      <w:ind w:firstLine="720"/>
                      <w:jc w:val="center"/>
                      <w:rPr>
                        <w:rFonts w:ascii="Segoe UI Light" w:hAnsi="Segoe UI Light" w:cs="Arial"/>
                        <w:bCs/>
                        <w:color w:val="000000" w:themeColor="text1"/>
                      </w:rPr>
                    </w:pPr>
                    <w:r w:rsidRPr="0038048C">
                      <w:rPr>
                        <w:rFonts w:ascii="Segoe UI Light" w:hAnsi="Segoe UI Light" w:cs="Arial"/>
                        <w:bCs/>
                        <w:color w:val="000000" w:themeColor="text1"/>
                      </w:rPr>
                      <w:t>Configuration of CICD for ACD Autorenewal Service</w:t>
                    </w:r>
                  </w:p>
                  <w:p w:rsidRPr="0038048C" w:rsidR="00317E12" w:rsidRDefault="00317E12" w14:paraId="6A05A809" w14:textId="627B3F4D">
                    <w:pPr>
                      <w:pStyle w:val="Heading2"/>
                      <w:numPr>
                        <w:ilvl w:val="0"/>
                        <w:numId w:val="0"/>
                      </w:numPr>
                      <w:spacing w:before="0" w:after="0"/>
                      <w:rPr>
                        <w:rFonts w:ascii="Segoe UI Light" w:hAnsi="Segoe UI Light" w:cs="Tahoma"/>
                        <w:b w:val="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6A62B1" wp14:editId="6B1FAAE7">
              <wp:simplePos x="0" y="0"/>
              <wp:positionH relativeFrom="column">
                <wp:posOffset>5646420</wp:posOffset>
              </wp:positionH>
              <wp:positionV relativeFrom="paragraph">
                <wp:posOffset>-76200</wp:posOffset>
              </wp:positionV>
              <wp:extent cx="628650" cy="342900"/>
              <wp:effectExtent l="0" t="0" r="0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411E63" w:rsidR="00317E12" w:rsidRDefault="0008662B" w14:paraId="4A01B593" w14:textId="3A501AC6">
                          <w:pPr>
                            <w:pStyle w:val="Header"/>
                            <w:tabs>
                              <w:tab w:val="clear" w:pos="8640"/>
                            </w:tabs>
                            <w:rPr>
                              <w:rFonts w:ascii="Segoe UI" w:hAnsi="Segoe UI" w:cs="Segoe UI"/>
                              <w:sz w:val="28"/>
                              <w:lang w:val="en-IN"/>
                            </w:rPr>
                          </w:pPr>
                          <w:r>
                            <w:rPr>
                              <w:rFonts w:ascii="Segoe UI" w:hAnsi="Segoe UI" w:cs="Segoe UI"/>
                              <w:sz w:val="28"/>
                              <w:lang w:val="en-IN"/>
                            </w:rPr>
                            <w:t xml:space="preserve">ACD5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671C161">
            <v:shape id="Text Box 3" style="position:absolute;margin-left:444.6pt;margin-top:-6pt;width:49.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" w14:anchorId="676A62B1">
              <v:textbox>
                <w:txbxContent>
                  <w:p w:rsidRPr="00411E63" w:rsidR="00317E12" w:rsidRDefault="0008662B" w14:paraId="6070A137" w14:textId="3A501AC6">
                    <w:pPr>
                      <w:pStyle w:val="Header"/>
                      <w:tabs>
                        <w:tab w:val="clear" w:pos="8640"/>
                      </w:tabs>
                      <w:rPr>
                        <w:rFonts w:ascii="Segoe UI" w:hAnsi="Segoe UI" w:cs="Segoe UI"/>
                        <w:sz w:val="28"/>
                        <w:lang w:val="en-IN"/>
                      </w:rPr>
                    </w:pPr>
                    <w:r>
                      <w:rPr>
                        <w:rFonts w:ascii="Segoe UI" w:hAnsi="Segoe UI" w:cs="Segoe UI"/>
                        <w:sz w:val="28"/>
                        <w:lang w:val="en-IN"/>
                      </w:rPr>
                      <w:t xml:space="preserve">ACD5 </w:t>
                    </w:r>
                  </w:p>
                </w:txbxContent>
              </v:textbox>
            </v:shape>
          </w:pict>
        </mc:Fallback>
      </mc:AlternateContent>
    </w:r>
    <w:r w:rsidR="00813F96">
      <w:rPr>
        <w:noProof/>
      </w:rPr>
      <w:drawing>
        <wp:anchor distT="0" distB="0" distL="114300" distR="114300" simplePos="0" relativeHeight="251658752" behindDoc="0" locked="0" layoutInCell="1" allowOverlap="1" wp14:anchorId="62A5001C" wp14:editId="52811D57">
          <wp:simplePos x="0" y="0"/>
          <wp:positionH relativeFrom="column">
            <wp:posOffset>-579120</wp:posOffset>
          </wp:positionH>
          <wp:positionV relativeFrom="paragraph">
            <wp:posOffset>-60908</wp:posOffset>
          </wp:positionV>
          <wp:extent cx="1649392" cy="289560"/>
          <wp:effectExtent l="0" t="0" r="8255" b="0"/>
          <wp:wrapSquare wrapText="bothSides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9392" cy="289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17E1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1049F"/>
    <w:multiLevelType w:val="hybridMultilevel"/>
    <w:tmpl w:val="EB14E65C"/>
    <w:lvl w:ilvl="0" w:tplc="726646A2">
      <w:start w:val="1"/>
      <w:numFmt w:val="bullet"/>
      <w:pStyle w:val="BulletMahesh"/>
      <w:lvlText w:val="o"/>
      <w:lvlJc w:val="left"/>
      <w:pPr>
        <w:ind w:left="1296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hint="default" w:ascii="Wingdings" w:hAnsi="Wingdings"/>
      </w:rPr>
    </w:lvl>
  </w:abstractNum>
  <w:abstractNum w:abstractNumId="1" w15:restartNumberingAfterBreak="0">
    <w:nsid w:val="2B4D5386"/>
    <w:multiLevelType w:val="hybridMultilevel"/>
    <w:tmpl w:val="F5741872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5231DE6"/>
    <w:multiLevelType w:val="hybridMultilevel"/>
    <w:tmpl w:val="2A72D64C"/>
    <w:lvl w:ilvl="0" w:tplc="C292CC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58F392A"/>
    <w:multiLevelType w:val="hybridMultilevel"/>
    <w:tmpl w:val="B7A6D69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48565B96"/>
    <w:multiLevelType w:val="hybridMultilevel"/>
    <w:tmpl w:val="BDCA7984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48FC36D4"/>
    <w:multiLevelType w:val="singleLevel"/>
    <w:tmpl w:val="AC027DE4"/>
    <w:lvl w:ilvl="0">
      <w:start w:val="1"/>
      <w:numFmt w:val="bullet"/>
      <w:pStyle w:val="ProposalBullets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16"/>
      </w:rPr>
    </w:lvl>
  </w:abstractNum>
  <w:abstractNum w:abstractNumId="6" w15:restartNumberingAfterBreak="0">
    <w:nsid w:val="53774F63"/>
    <w:multiLevelType w:val="hybridMultilevel"/>
    <w:tmpl w:val="8AE0373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60101171"/>
    <w:multiLevelType w:val="multilevel"/>
    <w:tmpl w:val="CB18CBD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b/>
        <w:bCs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8" w15:restartNumberingAfterBreak="0">
    <w:nsid w:val="694A09F1"/>
    <w:multiLevelType w:val="hybridMultilevel"/>
    <w:tmpl w:val="FB662D2E"/>
    <w:lvl w:ilvl="0" w:tplc="A3E63704">
      <w:start w:val="1"/>
      <w:numFmt w:val="bullet"/>
      <w:pStyle w:val="BulletXp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6989011B"/>
    <w:multiLevelType w:val="hybridMultilevel"/>
    <w:tmpl w:val="077A2A84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 w15:restartNumberingAfterBreak="0">
    <w:nsid w:val="6C6236F8"/>
    <w:multiLevelType w:val="hybridMultilevel"/>
    <w:tmpl w:val="9072CBD4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7338784F"/>
    <w:multiLevelType w:val="hybridMultilevel"/>
    <w:tmpl w:val="64B4EE58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756C1288"/>
    <w:multiLevelType w:val="multilevel"/>
    <w:tmpl w:val="1B2233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3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7CC55280"/>
    <w:multiLevelType w:val="multilevel"/>
    <w:tmpl w:val="DE76006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260"/>
        </w:tabs>
        <w:ind w:left="1260" w:hanging="720"/>
      </w:pPr>
      <w:rPr>
        <w:i w:val="0"/>
        <w:color w:val="auto"/>
        <w:sz w:val="20"/>
        <w:szCs w:val="2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245455927">
    <w:abstractNumId w:val="12"/>
  </w:num>
  <w:num w:numId="2" w16cid:durableId="119961935">
    <w:abstractNumId w:val="13"/>
  </w:num>
  <w:num w:numId="3" w16cid:durableId="228154184">
    <w:abstractNumId w:val="5"/>
  </w:num>
  <w:num w:numId="4" w16cid:durableId="1216043177">
    <w:abstractNumId w:val="8"/>
  </w:num>
  <w:num w:numId="5" w16cid:durableId="271475183">
    <w:abstractNumId w:val="0"/>
  </w:num>
  <w:num w:numId="6" w16cid:durableId="2040473428">
    <w:abstractNumId w:val="7"/>
  </w:num>
  <w:num w:numId="7" w16cid:durableId="1609313879">
    <w:abstractNumId w:val="11"/>
  </w:num>
  <w:num w:numId="8" w16cid:durableId="480778610">
    <w:abstractNumId w:val="6"/>
  </w:num>
  <w:num w:numId="9" w16cid:durableId="1192643346">
    <w:abstractNumId w:val="1"/>
  </w:num>
  <w:num w:numId="10" w16cid:durableId="1656179948">
    <w:abstractNumId w:val="3"/>
  </w:num>
  <w:num w:numId="11" w16cid:durableId="1788424854">
    <w:abstractNumId w:val="9"/>
  </w:num>
  <w:num w:numId="12" w16cid:durableId="1563640952">
    <w:abstractNumId w:val="10"/>
  </w:num>
  <w:num w:numId="13" w16cid:durableId="855576565">
    <w:abstractNumId w:val="2"/>
  </w:num>
  <w:num w:numId="14" w16cid:durableId="568854843">
    <w:abstractNumId w:val="4"/>
  </w:num>
  <w:numIdMacAtCleanup w:val="1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9C9"/>
    <w:rsid w:val="00000364"/>
    <w:rsid w:val="00004193"/>
    <w:rsid w:val="000058BF"/>
    <w:rsid w:val="000068AE"/>
    <w:rsid w:val="0001301B"/>
    <w:rsid w:val="00016D6A"/>
    <w:rsid w:val="000202E6"/>
    <w:rsid w:val="00021D76"/>
    <w:rsid w:val="000244DC"/>
    <w:rsid w:val="00024A7C"/>
    <w:rsid w:val="000251DC"/>
    <w:rsid w:val="000257DF"/>
    <w:rsid w:val="00027281"/>
    <w:rsid w:val="00032572"/>
    <w:rsid w:val="00032EB8"/>
    <w:rsid w:val="000333C8"/>
    <w:rsid w:val="00033E28"/>
    <w:rsid w:val="000345D3"/>
    <w:rsid w:val="00037B63"/>
    <w:rsid w:val="00042174"/>
    <w:rsid w:val="000425D1"/>
    <w:rsid w:val="00043A9B"/>
    <w:rsid w:val="000449F1"/>
    <w:rsid w:val="0005355A"/>
    <w:rsid w:val="00053A5A"/>
    <w:rsid w:val="00057A83"/>
    <w:rsid w:val="00062C5E"/>
    <w:rsid w:val="00066BB7"/>
    <w:rsid w:val="000672A4"/>
    <w:rsid w:val="00067EAE"/>
    <w:rsid w:val="00070627"/>
    <w:rsid w:val="00071313"/>
    <w:rsid w:val="00073633"/>
    <w:rsid w:val="00073D6E"/>
    <w:rsid w:val="00074333"/>
    <w:rsid w:val="00076C90"/>
    <w:rsid w:val="000774F5"/>
    <w:rsid w:val="000825C5"/>
    <w:rsid w:val="00083524"/>
    <w:rsid w:val="000841F9"/>
    <w:rsid w:val="000865C8"/>
    <w:rsid w:val="0008662B"/>
    <w:rsid w:val="0008738D"/>
    <w:rsid w:val="00087EC8"/>
    <w:rsid w:val="00090E1C"/>
    <w:rsid w:val="00092039"/>
    <w:rsid w:val="000A0349"/>
    <w:rsid w:val="000A36BC"/>
    <w:rsid w:val="000A37FE"/>
    <w:rsid w:val="000A4676"/>
    <w:rsid w:val="000B0169"/>
    <w:rsid w:val="000B1116"/>
    <w:rsid w:val="000B2B61"/>
    <w:rsid w:val="000B31E3"/>
    <w:rsid w:val="000C19C1"/>
    <w:rsid w:val="000C291B"/>
    <w:rsid w:val="000D5176"/>
    <w:rsid w:val="000D7496"/>
    <w:rsid w:val="000E40C4"/>
    <w:rsid w:val="000E704E"/>
    <w:rsid w:val="000F04C3"/>
    <w:rsid w:val="000F0529"/>
    <w:rsid w:val="000F1097"/>
    <w:rsid w:val="000F281E"/>
    <w:rsid w:val="000F4643"/>
    <w:rsid w:val="000F7CFE"/>
    <w:rsid w:val="00100095"/>
    <w:rsid w:val="0010135E"/>
    <w:rsid w:val="00111685"/>
    <w:rsid w:val="00115298"/>
    <w:rsid w:val="00120B86"/>
    <w:rsid w:val="00122DE3"/>
    <w:rsid w:val="00125F5E"/>
    <w:rsid w:val="00130026"/>
    <w:rsid w:val="001314B5"/>
    <w:rsid w:val="00136339"/>
    <w:rsid w:val="00141F5E"/>
    <w:rsid w:val="00144156"/>
    <w:rsid w:val="00145AD0"/>
    <w:rsid w:val="00146041"/>
    <w:rsid w:val="001473B6"/>
    <w:rsid w:val="001520A9"/>
    <w:rsid w:val="00163595"/>
    <w:rsid w:val="0016452B"/>
    <w:rsid w:val="0016698F"/>
    <w:rsid w:val="00167961"/>
    <w:rsid w:val="00170A5F"/>
    <w:rsid w:val="0017456B"/>
    <w:rsid w:val="00177005"/>
    <w:rsid w:val="00177264"/>
    <w:rsid w:val="00177B1F"/>
    <w:rsid w:val="001812C0"/>
    <w:rsid w:val="0019056D"/>
    <w:rsid w:val="00193489"/>
    <w:rsid w:val="00194252"/>
    <w:rsid w:val="001956C8"/>
    <w:rsid w:val="00195763"/>
    <w:rsid w:val="00195F18"/>
    <w:rsid w:val="00197811"/>
    <w:rsid w:val="001A04C0"/>
    <w:rsid w:val="001A454C"/>
    <w:rsid w:val="001A7218"/>
    <w:rsid w:val="001B1E5B"/>
    <w:rsid w:val="001B24E6"/>
    <w:rsid w:val="001B3731"/>
    <w:rsid w:val="001C0CD7"/>
    <w:rsid w:val="001E017A"/>
    <w:rsid w:val="001E22D6"/>
    <w:rsid w:val="001E7AB1"/>
    <w:rsid w:val="001F3293"/>
    <w:rsid w:val="00200613"/>
    <w:rsid w:val="0020084B"/>
    <w:rsid w:val="00200CDE"/>
    <w:rsid w:val="00205388"/>
    <w:rsid w:val="00206484"/>
    <w:rsid w:val="00207C2B"/>
    <w:rsid w:val="00212640"/>
    <w:rsid w:val="00215ABD"/>
    <w:rsid w:val="002232EC"/>
    <w:rsid w:val="0022656F"/>
    <w:rsid w:val="002279EA"/>
    <w:rsid w:val="002336E8"/>
    <w:rsid w:val="00233AA2"/>
    <w:rsid w:val="00234AC9"/>
    <w:rsid w:val="0023504E"/>
    <w:rsid w:val="00237DCB"/>
    <w:rsid w:val="002403F2"/>
    <w:rsid w:val="002408FF"/>
    <w:rsid w:val="00241CEE"/>
    <w:rsid w:val="00242972"/>
    <w:rsid w:val="00245B80"/>
    <w:rsid w:val="0024625C"/>
    <w:rsid w:val="00251249"/>
    <w:rsid w:val="00253403"/>
    <w:rsid w:val="0025605B"/>
    <w:rsid w:val="00266DA1"/>
    <w:rsid w:val="00267B83"/>
    <w:rsid w:val="00270B98"/>
    <w:rsid w:val="00271DFE"/>
    <w:rsid w:val="00276AAB"/>
    <w:rsid w:val="00277B6F"/>
    <w:rsid w:val="00285A4E"/>
    <w:rsid w:val="002863FA"/>
    <w:rsid w:val="00290243"/>
    <w:rsid w:val="00290681"/>
    <w:rsid w:val="00292F4A"/>
    <w:rsid w:val="002957B9"/>
    <w:rsid w:val="002A0EE8"/>
    <w:rsid w:val="002A2C45"/>
    <w:rsid w:val="002A4F0B"/>
    <w:rsid w:val="002B305D"/>
    <w:rsid w:val="002D0173"/>
    <w:rsid w:val="002D10D4"/>
    <w:rsid w:val="002D3410"/>
    <w:rsid w:val="002D7A73"/>
    <w:rsid w:val="002E25F7"/>
    <w:rsid w:val="002E28DF"/>
    <w:rsid w:val="002E39CE"/>
    <w:rsid w:val="002E63D8"/>
    <w:rsid w:val="002E7443"/>
    <w:rsid w:val="002F5096"/>
    <w:rsid w:val="003029EF"/>
    <w:rsid w:val="00302BCF"/>
    <w:rsid w:val="00310A57"/>
    <w:rsid w:val="00317646"/>
    <w:rsid w:val="00317E12"/>
    <w:rsid w:val="003215D7"/>
    <w:rsid w:val="00340C84"/>
    <w:rsid w:val="003426FF"/>
    <w:rsid w:val="0034405E"/>
    <w:rsid w:val="00345FAA"/>
    <w:rsid w:val="003461B9"/>
    <w:rsid w:val="003479C8"/>
    <w:rsid w:val="00351078"/>
    <w:rsid w:val="003624C8"/>
    <w:rsid w:val="003639F3"/>
    <w:rsid w:val="00364A79"/>
    <w:rsid w:val="0036505A"/>
    <w:rsid w:val="00366014"/>
    <w:rsid w:val="003666A9"/>
    <w:rsid w:val="003704D7"/>
    <w:rsid w:val="0037598C"/>
    <w:rsid w:val="0038048C"/>
    <w:rsid w:val="00384FE6"/>
    <w:rsid w:val="00385B22"/>
    <w:rsid w:val="00393D96"/>
    <w:rsid w:val="00395960"/>
    <w:rsid w:val="00396814"/>
    <w:rsid w:val="00397604"/>
    <w:rsid w:val="00397FBD"/>
    <w:rsid w:val="003A051F"/>
    <w:rsid w:val="003A0DC6"/>
    <w:rsid w:val="003A1A9D"/>
    <w:rsid w:val="003A1D9D"/>
    <w:rsid w:val="003A3A3C"/>
    <w:rsid w:val="003B1B2E"/>
    <w:rsid w:val="003B7216"/>
    <w:rsid w:val="003C19EE"/>
    <w:rsid w:val="003C54AD"/>
    <w:rsid w:val="003C6581"/>
    <w:rsid w:val="003C7FE7"/>
    <w:rsid w:val="003D1B58"/>
    <w:rsid w:val="003D5D5B"/>
    <w:rsid w:val="003D7233"/>
    <w:rsid w:val="003D7609"/>
    <w:rsid w:val="003E10C4"/>
    <w:rsid w:val="003E5FF8"/>
    <w:rsid w:val="003F009A"/>
    <w:rsid w:val="003F5549"/>
    <w:rsid w:val="003F5DA5"/>
    <w:rsid w:val="003F72DD"/>
    <w:rsid w:val="003F740D"/>
    <w:rsid w:val="004014D2"/>
    <w:rsid w:val="00402EFF"/>
    <w:rsid w:val="00411961"/>
    <w:rsid w:val="00411E63"/>
    <w:rsid w:val="0041252B"/>
    <w:rsid w:val="004209F3"/>
    <w:rsid w:val="00422FDF"/>
    <w:rsid w:val="00424341"/>
    <w:rsid w:val="00430417"/>
    <w:rsid w:val="00432B9B"/>
    <w:rsid w:val="00432ED3"/>
    <w:rsid w:val="00433C33"/>
    <w:rsid w:val="004375D5"/>
    <w:rsid w:val="00443199"/>
    <w:rsid w:val="00447820"/>
    <w:rsid w:val="00457A40"/>
    <w:rsid w:val="00457FFB"/>
    <w:rsid w:val="00460496"/>
    <w:rsid w:val="00460C49"/>
    <w:rsid w:val="004616B2"/>
    <w:rsid w:val="004709AD"/>
    <w:rsid w:val="00473B1C"/>
    <w:rsid w:val="0047491F"/>
    <w:rsid w:val="00476511"/>
    <w:rsid w:val="004814B8"/>
    <w:rsid w:val="004818A1"/>
    <w:rsid w:val="004842F7"/>
    <w:rsid w:val="0048522A"/>
    <w:rsid w:val="00485CE8"/>
    <w:rsid w:val="00486ABB"/>
    <w:rsid w:val="0048785C"/>
    <w:rsid w:val="00491763"/>
    <w:rsid w:val="004923BE"/>
    <w:rsid w:val="00492BDB"/>
    <w:rsid w:val="00494CDF"/>
    <w:rsid w:val="0049699D"/>
    <w:rsid w:val="004A0C57"/>
    <w:rsid w:val="004A76FC"/>
    <w:rsid w:val="004B08F6"/>
    <w:rsid w:val="004B56CA"/>
    <w:rsid w:val="004B591B"/>
    <w:rsid w:val="004B6910"/>
    <w:rsid w:val="004B70D8"/>
    <w:rsid w:val="004B7A38"/>
    <w:rsid w:val="004C045F"/>
    <w:rsid w:val="004C420D"/>
    <w:rsid w:val="004C5C4D"/>
    <w:rsid w:val="004C70C2"/>
    <w:rsid w:val="004C71E4"/>
    <w:rsid w:val="004D132F"/>
    <w:rsid w:val="004D2F37"/>
    <w:rsid w:val="004D362D"/>
    <w:rsid w:val="004D4C9F"/>
    <w:rsid w:val="004D70E1"/>
    <w:rsid w:val="004E030F"/>
    <w:rsid w:val="004E0D2C"/>
    <w:rsid w:val="004E1612"/>
    <w:rsid w:val="004E27C8"/>
    <w:rsid w:val="004E7B28"/>
    <w:rsid w:val="004F19CD"/>
    <w:rsid w:val="004F2073"/>
    <w:rsid w:val="004F30BE"/>
    <w:rsid w:val="004F5B8D"/>
    <w:rsid w:val="005013B6"/>
    <w:rsid w:val="00502284"/>
    <w:rsid w:val="00502883"/>
    <w:rsid w:val="005048CD"/>
    <w:rsid w:val="005053BA"/>
    <w:rsid w:val="00507599"/>
    <w:rsid w:val="00510C9C"/>
    <w:rsid w:val="005116FA"/>
    <w:rsid w:val="00513D59"/>
    <w:rsid w:val="0051571C"/>
    <w:rsid w:val="00520C00"/>
    <w:rsid w:val="00520CA7"/>
    <w:rsid w:val="00525EC9"/>
    <w:rsid w:val="00530A54"/>
    <w:rsid w:val="0053167D"/>
    <w:rsid w:val="00531F38"/>
    <w:rsid w:val="005322B4"/>
    <w:rsid w:val="0053272A"/>
    <w:rsid w:val="00532A3C"/>
    <w:rsid w:val="00541B80"/>
    <w:rsid w:val="00543E65"/>
    <w:rsid w:val="00545831"/>
    <w:rsid w:val="00545C1E"/>
    <w:rsid w:val="00552122"/>
    <w:rsid w:val="005522A6"/>
    <w:rsid w:val="00554257"/>
    <w:rsid w:val="00556DE0"/>
    <w:rsid w:val="00560B5E"/>
    <w:rsid w:val="00563DE1"/>
    <w:rsid w:val="00564523"/>
    <w:rsid w:val="005651A2"/>
    <w:rsid w:val="0056531D"/>
    <w:rsid w:val="00570237"/>
    <w:rsid w:val="005726DD"/>
    <w:rsid w:val="0057354E"/>
    <w:rsid w:val="00574083"/>
    <w:rsid w:val="005758F9"/>
    <w:rsid w:val="00581E46"/>
    <w:rsid w:val="00585F2A"/>
    <w:rsid w:val="00587B95"/>
    <w:rsid w:val="0059587D"/>
    <w:rsid w:val="005A1242"/>
    <w:rsid w:val="005A2D9F"/>
    <w:rsid w:val="005A2EB1"/>
    <w:rsid w:val="005A3B6F"/>
    <w:rsid w:val="005B2808"/>
    <w:rsid w:val="005B408B"/>
    <w:rsid w:val="005B4112"/>
    <w:rsid w:val="005B5CD5"/>
    <w:rsid w:val="005B5E7F"/>
    <w:rsid w:val="005C251C"/>
    <w:rsid w:val="005C3527"/>
    <w:rsid w:val="005C4DC4"/>
    <w:rsid w:val="005C53AF"/>
    <w:rsid w:val="005D342F"/>
    <w:rsid w:val="005D3C83"/>
    <w:rsid w:val="005E2E39"/>
    <w:rsid w:val="005E51F0"/>
    <w:rsid w:val="005F080D"/>
    <w:rsid w:val="005F18C2"/>
    <w:rsid w:val="005F1C72"/>
    <w:rsid w:val="005F1E7B"/>
    <w:rsid w:val="00604095"/>
    <w:rsid w:val="0060415F"/>
    <w:rsid w:val="00606316"/>
    <w:rsid w:val="00607367"/>
    <w:rsid w:val="00614157"/>
    <w:rsid w:val="006171A9"/>
    <w:rsid w:val="006174F4"/>
    <w:rsid w:val="00617E3C"/>
    <w:rsid w:val="00624926"/>
    <w:rsid w:val="00631334"/>
    <w:rsid w:val="006332B8"/>
    <w:rsid w:val="006338B0"/>
    <w:rsid w:val="00634E40"/>
    <w:rsid w:val="006364EB"/>
    <w:rsid w:val="006429ED"/>
    <w:rsid w:val="00654630"/>
    <w:rsid w:val="00655326"/>
    <w:rsid w:val="00656A82"/>
    <w:rsid w:val="00657145"/>
    <w:rsid w:val="00670120"/>
    <w:rsid w:val="0067064B"/>
    <w:rsid w:val="006748BA"/>
    <w:rsid w:val="006749D0"/>
    <w:rsid w:val="0067569D"/>
    <w:rsid w:val="006758AA"/>
    <w:rsid w:val="00675995"/>
    <w:rsid w:val="0068010F"/>
    <w:rsid w:val="006804B8"/>
    <w:rsid w:val="0068360B"/>
    <w:rsid w:val="00683F68"/>
    <w:rsid w:val="0069246E"/>
    <w:rsid w:val="00692FC6"/>
    <w:rsid w:val="00693BD5"/>
    <w:rsid w:val="00694A78"/>
    <w:rsid w:val="006A32BB"/>
    <w:rsid w:val="006A62DF"/>
    <w:rsid w:val="006A7C82"/>
    <w:rsid w:val="006B0528"/>
    <w:rsid w:val="006B131E"/>
    <w:rsid w:val="006B3E44"/>
    <w:rsid w:val="006B4338"/>
    <w:rsid w:val="006B4C9C"/>
    <w:rsid w:val="006B5610"/>
    <w:rsid w:val="006B5F6E"/>
    <w:rsid w:val="006B7183"/>
    <w:rsid w:val="006B7529"/>
    <w:rsid w:val="006C0D3C"/>
    <w:rsid w:val="006C1CE8"/>
    <w:rsid w:val="006C3705"/>
    <w:rsid w:val="006C7DE0"/>
    <w:rsid w:val="006D31F1"/>
    <w:rsid w:val="006D34BB"/>
    <w:rsid w:val="006D7FA6"/>
    <w:rsid w:val="006E0A40"/>
    <w:rsid w:val="006E1169"/>
    <w:rsid w:val="006E1B03"/>
    <w:rsid w:val="006E230E"/>
    <w:rsid w:val="006E46A2"/>
    <w:rsid w:val="006E46C8"/>
    <w:rsid w:val="006E7391"/>
    <w:rsid w:val="006F4C32"/>
    <w:rsid w:val="006F5435"/>
    <w:rsid w:val="0070398C"/>
    <w:rsid w:val="00711D0E"/>
    <w:rsid w:val="007155CA"/>
    <w:rsid w:val="00717433"/>
    <w:rsid w:val="0072387B"/>
    <w:rsid w:val="0072408D"/>
    <w:rsid w:val="00724AAD"/>
    <w:rsid w:val="00725555"/>
    <w:rsid w:val="00731EFC"/>
    <w:rsid w:val="00731F3F"/>
    <w:rsid w:val="0073312F"/>
    <w:rsid w:val="00734DDD"/>
    <w:rsid w:val="00735577"/>
    <w:rsid w:val="00736805"/>
    <w:rsid w:val="007371D2"/>
    <w:rsid w:val="00737495"/>
    <w:rsid w:val="0074176D"/>
    <w:rsid w:val="00742DAB"/>
    <w:rsid w:val="0074326A"/>
    <w:rsid w:val="00746359"/>
    <w:rsid w:val="0075073E"/>
    <w:rsid w:val="00752162"/>
    <w:rsid w:val="007529BD"/>
    <w:rsid w:val="00753135"/>
    <w:rsid w:val="00754B4B"/>
    <w:rsid w:val="00755B45"/>
    <w:rsid w:val="00756380"/>
    <w:rsid w:val="007576F8"/>
    <w:rsid w:val="007667FC"/>
    <w:rsid w:val="007702D4"/>
    <w:rsid w:val="00777F1C"/>
    <w:rsid w:val="007809A4"/>
    <w:rsid w:val="00782DE3"/>
    <w:rsid w:val="00783590"/>
    <w:rsid w:val="00784227"/>
    <w:rsid w:val="00784BCB"/>
    <w:rsid w:val="0078572A"/>
    <w:rsid w:val="0079240D"/>
    <w:rsid w:val="00793735"/>
    <w:rsid w:val="00793F5E"/>
    <w:rsid w:val="007A04FE"/>
    <w:rsid w:val="007A7AA9"/>
    <w:rsid w:val="007B045D"/>
    <w:rsid w:val="007B0BD1"/>
    <w:rsid w:val="007B1980"/>
    <w:rsid w:val="007B28AC"/>
    <w:rsid w:val="007B2DEA"/>
    <w:rsid w:val="007B5A7C"/>
    <w:rsid w:val="007C4BDC"/>
    <w:rsid w:val="007C7FA1"/>
    <w:rsid w:val="007D3752"/>
    <w:rsid w:val="007D3ACD"/>
    <w:rsid w:val="007F39C5"/>
    <w:rsid w:val="007F4F90"/>
    <w:rsid w:val="007F5B05"/>
    <w:rsid w:val="007F5C05"/>
    <w:rsid w:val="00800B9C"/>
    <w:rsid w:val="00803D64"/>
    <w:rsid w:val="0080437D"/>
    <w:rsid w:val="00806603"/>
    <w:rsid w:val="00810F47"/>
    <w:rsid w:val="00812254"/>
    <w:rsid w:val="00813F96"/>
    <w:rsid w:val="008216D5"/>
    <w:rsid w:val="00826A6D"/>
    <w:rsid w:val="008323B5"/>
    <w:rsid w:val="0083597D"/>
    <w:rsid w:val="008370E7"/>
    <w:rsid w:val="008372EA"/>
    <w:rsid w:val="008373F0"/>
    <w:rsid w:val="008407A3"/>
    <w:rsid w:val="00841262"/>
    <w:rsid w:val="00842C38"/>
    <w:rsid w:val="00844A36"/>
    <w:rsid w:val="00845F7E"/>
    <w:rsid w:val="00846631"/>
    <w:rsid w:val="0085364D"/>
    <w:rsid w:val="00860E0C"/>
    <w:rsid w:val="0086166E"/>
    <w:rsid w:val="00862C2E"/>
    <w:rsid w:val="008673E2"/>
    <w:rsid w:val="0087330C"/>
    <w:rsid w:val="00873BEF"/>
    <w:rsid w:val="008753A4"/>
    <w:rsid w:val="00877216"/>
    <w:rsid w:val="008844A6"/>
    <w:rsid w:val="0088583E"/>
    <w:rsid w:val="00887C89"/>
    <w:rsid w:val="008910D2"/>
    <w:rsid w:val="00891718"/>
    <w:rsid w:val="00893DBA"/>
    <w:rsid w:val="008A5C37"/>
    <w:rsid w:val="008B535A"/>
    <w:rsid w:val="008B6DD1"/>
    <w:rsid w:val="008B7DA6"/>
    <w:rsid w:val="008C0360"/>
    <w:rsid w:val="008C110E"/>
    <w:rsid w:val="008C27DD"/>
    <w:rsid w:val="008C45B5"/>
    <w:rsid w:val="008C49FF"/>
    <w:rsid w:val="008D07F3"/>
    <w:rsid w:val="008D579F"/>
    <w:rsid w:val="008D5927"/>
    <w:rsid w:val="008E06EB"/>
    <w:rsid w:val="008E2694"/>
    <w:rsid w:val="008E3090"/>
    <w:rsid w:val="008E4E01"/>
    <w:rsid w:val="008E535F"/>
    <w:rsid w:val="008E58F5"/>
    <w:rsid w:val="008F1D0A"/>
    <w:rsid w:val="008F3166"/>
    <w:rsid w:val="008F3542"/>
    <w:rsid w:val="008F6188"/>
    <w:rsid w:val="008F6479"/>
    <w:rsid w:val="0090133C"/>
    <w:rsid w:val="009021D6"/>
    <w:rsid w:val="00904194"/>
    <w:rsid w:val="00904DC0"/>
    <w:rsid w:val="00905221"/>
    <w:rsid w:val="0091251B"/>
    <w:rsid w:val="009128AC"/>
    <w:rsid w:val="0091406B"/>
    <w:rsid w:val="00914E6A"/>
    <w:rsid w:val="00920D37"/>
    <w:rsid w:val="00931ACD"/>
    <w:rsid w:val="00935865"/>
    <w:rsid w:val="0093652D"/>
    <w:rsid w:val="00936B3F"/>
    <w:rsid w:val="00944530"/>
    <w:rsid w:val="00947355"/>
    <w:rsid w:val="0095389D"/>
    <w:rsid w:val="0095653C"/>
    <w:rsid w:val="00956B95"/>
    <w:rsid w:val="009621C5"/>
    <w:rsid w:val="00962756"/>
    <w:rsid w:val="00963D8B"/>
    <w:rsid w:val="00965C70"/>
    <w:rsid w:val="009711C2"/>
    <w:rsid w:val="00973001"/>
    <w:rsid w:val="00974F3F"/>
    <w:rsid w:val="009801B3"/>
    <w:rsid w:val="00982D13"/>
    <w:rsid w:val="00984266"/>
    <w:rsid w:val="00986B3E"/>
    <w:rsid w:val="009876A2"/>
    <w:rsid w:val="0099000B"/>
    <w:rsid w:val="009956EE"/>
    <w:rsid w:val="00995720"/>
    <w:rsid w:val="00996C14"/>
    <w:rsid w:val="009A11AB"/>
    <w:rsid w:val="009A1A15"/>
    <w:rsid w:val="009A7FCB"/>
    <w:rsid w:val="009B1471"/>
    <w:rsid w:val="009B3CE5"/>
    <w:rsid w:val="009C0920"/>
    <w:rsid w:val="009C15CD"/>
    <w:rsid w:val="009C180B"/>
    <w:rsid w:val="009C7A9C"/>
    <w:rsid w:val="009D1C5F"/>
    <w:rsid w:val="009D35A6"/>
    <w:rsid w:val="009D71A9"/>
    <w:rsid w:val="009E37D0"/>
    <w:rsid w:val="009E5A05"/>
    <w:rsid w:val="009E5D67"/>
    <w:rsid w:val="009F3928"/>
    <w:rsid w:val="009F478F"/>
    <w:rsid w:val="00A02918"/>
    <w:rsid w:val="00A066B4"/>
    <w:rsid w:val="00A11241"/>
    <w:rsid w:val="00A1193E"/>
    <w:rsid w:val="00A15648"/>
    <w:rsid w:val="00A306A8"/>
    <w:rsid w:val="00A411EE"/>
    <w:rsid w:val="00A41D65"/>
    <w:rsid w:val="00A42277"/>
    <w:rsid w:val="00A42ADF"/>
    <w:rsid w:val="00A444F9"/>
    <w:rsid w:val="00A4681F"/>
    <w:rsid w:val="00A47EFA"/>
    <w:rsid w:val="00A50949"/>
    <w:rsid w:val="00A513E0"/>
    <w:rsid w:val="00A5160D"/>
    <w:rsid w:val="00A529ED"/>
    <w:rsid w:val="00A543BB"/>
    <w:rsid w:val="00A555C8"/>
    <w:rsid w:val="00A63F02"/>
    <w:rsid w:val="00A64DE3"/>
    <w:rsid w:val="00A651AD"/>
    <w:rsid w:val="00A653F5"/>
    <w:rsid w:val="00A65E9E"/>
    <w:rsid w:val="00A675E5"/>
    <w:rsid w:val="00A71005"/>
    <w:rsid w:val="00A71063"/>
    <w:rsid w:val="00A74B1D"/>
    <w:rsid w:val="00A77C41"/>
    <w:rsid w:val="00A81A1B"/>
    <w:rsid w:val="00A820D0"/>
    <w:rsid w:val="00A82FD9"/>
    <w:rsid w:val="00A83FF9"/>
    <w:rsid w:val="00A84B8E"/>
    <w:rsid w:val="00A85AB0"/>
    <w:rsid w:val="00A87EED"/>
    <w:rsid w:val="00A93C16"/>
    <w:rsid w:val="00A941E8"/>
    <w:rsid w:val="00A94743"/>
    <w:rsid w:val="00AA5964"/>
    <w:rsid w:val="00AA6EB4"/>
    <w:rsid w:val="00AB6237"/>
    <w:rsid w:val="00AC0ACA"/>
    <w:rsid w:val="00AC271E"/>
    <w:rsid w:val="00AC59E0"/>
    <w:rsid w:val="00AC7383"/>
    <w:rsid w:val="00AD379C"/>
    <w:rsid w:val="00AD77AA"/>
    <w:rsid w:val="00AD786B"/>
    <w:rsid w:val="00AE19FF"/>
    <w:rsid w:val="00AE1DDB"/>
    <w:rsid w:val="00AE1E6D"/>
    <w:rsid w:val="00AF7E66"/>
    <w:rsid w:val="00B019AD"/>
    <w:rsid w:val="00B0389F"/>
    <w:rsid w:val="00B05F91"/>
    <w:rsid w:val="00B073B2"/>
    <w:rsid w:val="00B07C04"/>
    <w:rsid w:val="00B10D7E"/>
    <w:rsid w:val="00B115B7"/>
    <w:rsid w:val="00B11BA0"/>
    <w:rsid w:val="00B155F3"/>
    <w:rsid w:val="00B15D17"/>
    <w:rsid w:val="00B16F24"/>
    <w:rsid w:val="00B20B0F"/>
    <w:rsid w:val="00B22AF4"/>
    <w:rsid w:val="00B24059"/>
    <w:rsid w:val="00B31774"/>
    <w:rsid w:val="00B33EC0"/>
    <w:rsid w:val="00B34F09"/>
    <w:rsid w:val="00B366B4"/>
    <w:rsid w:val="00B428F6"/>
    <w:rsid w:val="00B4761C"/>
    <w:rsid w:val="00B478E5"/>
    <w:rsid w:val="00B51F10"/>
    <w:rsid w:val="00B53DEF"/>
    <w:rsid w:val="00B578B9"/>
    <w:rsid w:val="00B61745"/>
    <w:rsid w:val="00B61E49"/>
    <w:rsid w:val="00B6404D"/>
    <w:rsid w:val="00B669C2"/>
    <w:rsid w:val="00B670B8"/>
    <w:rsid w:val="00B67E60"/>
    <w:rsid w:val="00B74A81"/>
    <w:rsid w:val="00B75796"/>
    <w:rsid w:val="00B770B2"/>
    <w:rsid w:val="00B8242F"/>
    <w:rsid w:val="00B833F5"/>
    <w:rsid w:val="00B83F64"/>
    <w:rsid w:val="00B8622A"/>
    <w:rsid w:val="00B8622F"/>
    <w:rsid w:val="00B86A68"/>
    <w:rsid w:val="00B900FB"/>
    <w:rsid w:val="00B9161F"/>
    <w:rsid w:val="00B91DC5"/>
    <w:rsid w:val="00B944C1"/>
    <w:rsid w:val="00B97E95"/>
    <w:rsid w:val="00BA1446"/>
    <w:rsid w:val="00BA67F6"/>
    <w:rsid w:val="00BB0718"/>
    <w:rsid w:val="00BB26A2"/>
    <w:rsid w:val="00BB5023"/>
    <w:rsid w:val="00BC091F"/>
    <w:rsid w:val="00BC14DC"/>
    <w:rsid w:val="00BC319C"/>
    <w:rsid w:val="00BC3CB2"/>
    <w:rsid w:val="00BD1630"/>
    <w:rsid w:val="00BD3FDF"/>
    <w:rsid w:val="00BD7003"/>
    <w:rsid w:val="00BE0502"/>
    <w:rsid w:val="00BE4BF4"/>
    <w:rsid w:val="00BE5D5C"/>
    <w:rsid w:val="00BF3305"/>
    <w:rsid w:val="00BF4FD7"/>
    <w:rsid w:val="00BF66EA"/>
    <w:rsid w:val="00BF7B2C"/>
    <w:rsid w:val="00C10D4A"/>
    <w:rsid w:val="00C1316D"/>
    <w:rsid w:val="00C13254"/>
    <w:rsid w:val="00C13C41"/>
    <w:rsid w:val="00C159A0"/>
    <w:rsid w:val="00C161F6"/>
    <w:rsid w:val="00C162F7"/>
    <w:rsid w:val="00C178B9"/>
    <w:rsid w:val="00C21564"/>
    <w:rsid w:val="00C24DFF"/>
    <w:rsid w:val="00C251F0"/>
    <w:rsid w:val="00C25776"/>
    <w:rsid w:val="00C327D6"/>
    <w:rsid w:val="00C344D9"/>
    <w:rsid w:val="00C34F7C"/>
    <w:rsid w:val="00C41EEC"/>
    <w:rsid w:val="00C509E0"/>
    <w:rsid w:val="00C5217C"/>
    <w:rsid w:val="00C5340F"/>
    <w:rsid w:val="00C57E6A"/>
    <w:rsid w:val="00C60EBE"/>
    <w:rsid w:val="00C649CA"/>
    <w:rsid w:val="00C65B7A"/>
    <w:rsid w:val="00C67E69"/>
    <w:rsid w:val="00C73FA5"/>
    <w:rsid w:val="00C77238"/>
    <w:rsid w:val="00C821DD"/>
    <w:rsid w:val="00C85151"/>
    <w:rsid w:val="00C901CC"/>
    <w:rsid w:val="00C9148C"/>
    <w:rsid w:val="00C9230D"/>
    <w:rsid w:val="00CA2BD1"/>
    <w:rsid w:val="00CB096E"/>
    <w:rsid w:val="00CB3DDB"/>
    <w:rsid w:val="00CB7323"/>
    <w:rsid w:val="00CC0F0E"/>
    <w:rsid w:val="00CC11CC"/>
    <w:rsid w:val="00CC1F01"/>
    <w:rsid w:val="00CC3C5B"/>
    <w:rsid w:val="00CD0629"/>
    <w:rsid w:val="00CD1678"/>
    <w:rsid w:val="00CD1844"/>
    <w:rsid w:val="00CF2A3F"/>
    <w:rsid w:val="00CF372C"/>
    <w:rsid w:val="00CF40BA"/>
    <w:rsid w:val="00CF726C"/>
    <w:rsid w:val="00D01056"/>
    <w:rsid w:val="00D0203A"/>
    <w:rsid w:val="00D04A92"/>
    <w:rsid w:val="00D07C17"/>
    <w:rsid w:val="00D12503"/>
    <w:rsid w:val="00D12E7B"/>
    <w:rsid w:val="00D16C6F"/>
    <w:rsid w:val="00D22E07"/>
    <w:rsid w:val="00D2529E"/>
    <w:rsid w:val="00D279C9"/>
    <w:rsid w:val="00D36917"/>
    <w:rsid w:val="00D43888"/>
    <w:rsid w:val="00D50084"/>
    <w:rsid w:val="00D50149"/>
    <w:rsid w:val="00D52E1B"/>
    <w:rsid w:val="00D548F4"/>
    <w:rsid w:val="00D54BAE"/>
    <w:rsid w:val="00D57DCE"/>
    <w:rsid w:val="00D65FB6"/>
    <w:rsid w:val="00D67A35"/>
    <w:rsid w:val="00D70E00"/>
    <w:rsid w:val="00D765A0"/>
    <w:rsid w:val="00D772DE"/>
    <w:rsid w:val="00D820F2"/>
    <w:rsid w:val="00D82C9D"/>
    <w:rsid w:val="00D87097"/>
    <w:rsid w:val="00D950A9"/>
    <w:rsid w:val="00D97D97"/>
    <w:rsid w:val="00DA1329"/>
    <w:rsid w:val="00DA5C93"/>
    <w:rsid w:val="00DA6002"/>
    <w:rsid w:val="00DB0A4E"/>
    <w:rsid w:val="00DB3865"/>
    <w:rsid w:val="00DB60AD"/>
    <w:rsid w:val="00DC07B6"/>
    <w:rsid w:val="00DC7426"/>
    <w:rsid w:val="00DC7D4A"/>
    <w:rsid w:val="00DD1283"/>
    <w:rsid w:val="00DD5BD7"/>
    <w:rsid w:val="00DD668E"/>
    <w:rsid w:val="00DD7525"/>
    <w:rsid w:val="00DE5565"/>
    <w:rsid w:val="00DF004B"/>
    <w:rsid w:val="00DF034F"/>
    <w:rsid w:val="00DF09BE"/>
    <w:rsid w:val="00DF18B6"/>
    <w:rsid w:val="00DF483B"/>
    <w:rsid w:val="00DF6316"/>
    <w:rsid w:val="00DF686D"/>
    <w:rsid w:val="00DF78F7"/>
    <w:rsid w:val="00E0235E"/>
    <w:rsid w:val="00E024BF"/>
    <w:rsid w:val="00E029B8"/>
    <w:rsid w:val="00E068D8"/>
    <w:rsid w:val="00E0747D"/>
    <w:rsid w:val="00E113A3"/>
    <w:rsid w:val="00E16674"/>
    <w:rsid w:val="00E16B7D"/>
    <w:rsid w:val="00E17AB2"/>
    <w:rsid w:val="00E244E4"/>
    <w:rsid w:val="00E253D8"/>
    <w:rsid w:val="00E25B46"/>
    <w:rsid w:val="00E25CC1"/>
    <w:rsid w:val="00E30AF3"/>
    <w:rsid w:val="00E358FD"/>
    <w:rsid w:val="00E36DF0"/>
    <w:rsid w:val="00E412C4"/>
    <w:rsid w:val="00E41C3D"/>
    <w:rsid w:val="00E4340E"/>
    <w:rsid w:val="00E434B5"/>
    <w:rsid w:val="00E466CB"/>
    <w:rsid w:val="00E52E72"/>
    <w:rsid w:val="00E53774"/>
    <w:rsid w:val="00E57333"/>
    <w:rsid w:val="00E60B61"/>
    <w:rsid w:val="00E64B01"/>
    <w:rsid w:val="00E66138"/>
    <w:rsid w:val="00E67CCD"/>
    <w:rsid w:val="00E67F5F"/>
    <w:rsid w:val="00E744CE"/>
    <w:rsid w:val="00E819AF"/>
    <w:rsid w:val="00E832E9"/>
    <w:rsid w:val="00E83693"/>
    <w:rsid w:val="00E850C5"/>
    <w:rsid w:val="00E865E4"/>
    <w:rsid w:val="00E87701"/>
    <w:rsid w:val="00E96313"/>
    <w:rsid w:val="00EA7B69"/>
    <w:rsid w:val="00EB305C"/>
    <w:rsid w:val="00EB43DD"/>
    <w:rsid w:val="00EB7044"/>
    <w:rsid w:val="00EB7AE5"/>
    <w:rsid w:val="00EC0B25"/>
    <w:rsid w:val="00EC167D"/>
    <w:rsid w:val="00EC4D04"/>
    <w:rsid w:val="00EC55BA"/>
    <w:rsid w:val="00EC566B"/>
    <w:rsid w:val="00ED0F57"/>
    <w:rsid w:val="00ED1D54"/>
    <w:rsid w:val="00ED23E1"/>
    <w:rsid w:val="00ED401F"/>
    <w:rsid w:val="00ED6765"/>
    <w:rsid w:val="00ED6798"/>
    <w:rsid w:val="00EE089F"/>
    <w:rsid w:val="00EE186A"/>
    <w:rsid w:val="00EE3525"/>
    <w:rsid w:val="00EE6490"/>
    <w:rsid w:val="00EE713E"/>
    <w:rsid w:val="00EE72F6"/>
    <w:rsid w:val="00EF24A5"/>
    <w:rsid w:val="00EF4EC6"/>
    <w:rsid w:val="00EF4FAB"/>
    <w:rsid w:val="00F0477A"/>
    <w:rsid w:val="00F05069"/>
    <w:rsid w:val="00F108D2"/>
    <w:rsid w:val="00F1395F"/>
    <w:rsid w:val="00F13B21"/>
    <w:rsid w:val="00F17582"/>
    <w:rsid w:val="00F262C0"/>
    <w:rsid w:val="00F33503"/>
    <w:rsid w:val="00F33E1C"/>
    <w:rsid w:val="00F3639B"/>
    <w:rsid w:val="00F37582"/>
    <w:rsid w:val="00F42980"/>
    <w:rsid w:val="00F4317F"/>
    <w:rsid w:val="00F43B52"/>
    <w:rsid w:val="00F4427C"/>
    <w:rsid w:val="00F445D4"/>
    <w:rsid w:val="00F5470A"/>
    <w:rsid w:val="00F5493E"/>
    <w:rsid w:val="00F573D0"/>
    <w:rsid w:val="00F61FFC"/>
    <w:rsid w:val="00F644D4"/>
    <w:rsid w:val="00F665C0"/>
    <w:rsid w:val="00F6791F"/>
    <w:rsid w:val="00F7284A"/>
    <w:rsid w:val="00F74983"/>
    <w:rsid w:val="00F75EAE"/>
    <w:rsid w:val="00F7610C"/>
    <w:rsid w:val="00F76140"/>
    <w:rsid w:val="00F805BC"/>
    <w:rsid w:val="00F8127D"/>
    <w:rsid w:val="00F8259C"/>
    <w:rsid w:val="00F843C3"/>
    <w:rsid w:val="00F90A88"/>
    <w:rsid w:val="00F953F8"/>
    <w:rsid w:val="00F95DE0"/>
    <w:rsid w:val="00F966F2"/>
    <w:rsid w:val="00F97537"/>
    <w:rsid w:val="00FA08A7"/>
    <w:rsid w:val="00FA597E"/>
    <w:rsid w:val="00FA7043"/>
    <w:rsid w:val="00FA7253"/>
    <w:rsid w:val="00FB0DE5"/>
    <w:rsid w:val="00FB1DF2"/>
    <w:rsid w:val="00FB1E4C"/>
    <w:rsid w:val="00FB2CB8"/>
    <w:rsid w:val="00FB3AC5"/>
    <w:rsid w:val="00FB6234"/>
    <w:rsid w:val="00FB7CED"/>
    <w:rsid w:val="00FC194F"/>
    <w:rsid w:val="00FC3ACB"/>
    <w:rsid w:val="00FC6BA6"/>
    <w:rsid w:val="00FD429C"/>
    <w:rsid w:val="00FD4DCA"/>
    <w:rsid w:val="00FD7A81"/>
    <w:rsid w:val="00FE00C7"/>
    <w:rsid w:val="00FE0AD3"/>
    <w:rsid w:val="00FE1777"/>
    <w:rsid w:val="00FE32A7"/>
    <w:rsid w:val="00FE5A43"/>
    <w:rsid w:val="00FE5E1F"/>
    <w:rsid w:val="00FE6345"/>
    <w:rsid w:val="00FE6539"/>
    <w:rsid w:val="00FE72C9"/>
    <w:rsid w:val="00FF124A"/>
    <w:rsid w:val="00FF18B4"/>
    <w:rsid w:val="00FF28F0"/>
    <w:rsid w:val="00FF47F7"/>
    <w:rsid w:val="00FF55C5"/>
    <w:rsid w:val="00FF7396"/>
    <w:rsid w:val="04E98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C2ED26"/>
  <w15:docId w15:val="{DD36EFEB-7BA4-467E-8114-6A2A591CCDE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FB2CB8"/>
    <w:pPr>
      <w:spacing w:line="300" w:lineRule="exact"/>
    </w:pPr>
    <w:rPr>
      <w:rFonts w:ascii="Verdana" w:hAnsi="Verdana"/>
      <w:color w:val="404040" w:themeColor="text1" w:themeTint="BF"/>
      <w:szCs w:val="24"/>
    </w:rPr>
  </w:style>
  <w:style w:type="paragraph" w:styleId="Heading1">
    <w:name w:val="heading 1"/>
    <w:aliases w:val="Java Class"/>
    <w:next w:val="Normal"/>
    <w:uiPriority w:val="9"/>
    <w:qFormat/>
    <w:rsid w:val="005013B6"/>
    <w:pPr>
      <w:keepNext/>
      <w:numPr>
        <w:numId w:val="2"/>
      </w:numPr>
      <w:pBdr>
        <w:bottom w:val="single" w:color="BFBFBF" w:themeColor="background1" w:themeShade="BF" w:sz="4" w:space="1"/>
      </w:pBdr>
      <w:spacing w:before="480" w:after="240"/>
      <w:outlineLvl w:val="0"/>
    </w:pPr>
    <w:rPr>
      <w:rFonts w:ascii="Segoe UI" w:hAnsi="Segoe UI"/>
      <w:color w:val="F79646" w:themeColor="accent6"/>
      <w:kern w:val="28"/>
      <w:sz w:val="36"/>
    </w:rPr>
  </w:style>
  <w:style w:type="paragraph" w:styleId="Heading2">
    <w:name w:val="heading 2"/>
    <w:next w:val="Normal"/>
    <w:link w:val="Heading2Char"/>
    <w:uiPriority w:val="9"/>
    <w:qFormat/>
    <w:rsid w:val="008C45B5"/>
    <w:pPr>
      <w:keepNext/>
      <w:numPr>
        <w:ilvl w:val="1"/>
        <w:numId w:val="2"/>
      </w:numPr>
      <w:spacing w:before="240" w:after="240"/>
      <w:outlineLvl w:val="1"/>
    </w:pPr>
    <w:rPr>
      <w:rFonts w:ascii="Arial" w:hAnsi="Arial"/>
      <w:b/>
      <w:color w:val="404040" w:themeColor="text1" w:themeTint="BF"/>
    </w:rPr>
  </w:style>
  <w:style w:type="paragraph" w:styleId="Heading3">
    <w:name w:val="heading 3"/>
    <w:basedOn w:val="Normal"/>
    <w:next w:val="Normal"/>
    <w:uiPriority w:val="9"/>
    <w:qFormat/>
    <w:rsid w:val="00BD3FDF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szCs w:val="20"/>
    </w:rPr>
  </w:style>
  <w:style w:type="paragraph" w:styleId="Heading4">
    <w:name w:val="heading 4"/>
    <w:basedOn w:val="Normal"/>
    <w:next w:val="Normal"/>
    <w:uiPriority w:val="9"/>
    <w:qFormat/>
    <w:rsid w:val="00BD3FDF"/>
    <w:pPr>
      <w:keepNext/>
      <w:numPr>
        <w:ilvl w:val="3"/>
        <w:numId w:val="2"/>
      </w:numPr>
      <w:outlineLvl w:val="3"/>
    </w:pPr>
    <w:rPr>
      <w:i/>
      <w:iCs/>
      <w:color w:val="0000FF"/>
    </w:rPr>
  </w:style>
  <w:style w:type="paragraph" w:styleId="Heading5">
    <w:name w:val="heading 5"/>
    <w:basedOn w:val="Normal"/>
    <w:next w:val="Normal"/>
    <w:qFormat/>
    <w:rsid w:val="00BD3FDF"/>
    <w:pPr>
      <w:keepNext/>
      <w:numPr>
        <w:ilvl w:val="4"/>
        <w:numId w:val="1"/>
      </w:numPr>
      <w:jc w:val="both"/>
      <w:outlineLvl w:val="4"/>
    </w:pPr>
    <w:rPr>
      <w:b/>
      <w:szCs w:val="20"/>
    </w:rPr>
  </w:style>
  <w:style w:type="paragraph" w:styleId="Heading7">
    <w:name w:val="heading 7"/>
    <w:basedOn w:val="Normal"/>
    <w:next w:val="Normal"/>
    <w:qFormat/>
    <w:rsid w:val="00BD3FDF"/>
    <w:pPr>
      <w:keepNext/>
      <w:ind w:left="576"/>
      <w:outlineLvl w:val="6"/>
    </w:pPr>
    <w:rPr>
      <w:szCs w:val="20"/>
    </w:rPr>
  </w:style>
  <w:style w:type="paragraph" w:styleId="Heading8">
    <w:name w:val="heading 8"/>
    <w:basedOn w:val="Normal"/>
    <w:next w:val="Normal"/>
    <w:qFormat/>
    <w:rsid w:val="00BD3FDF"/>
    <w:pPr>
      <w:spacing w:before="240" w:after="60"/>
      <w:outlineLvl w:val="7"/>
    </w:pPr>
    <w:rPr>
      <w:i/>
      <w:i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aliases w:val="Harry"/>
    <w:basedOn w:val="Normal"/>
    <w:link w:val="BodyTextChar"/>
    <w:rsid w:val="00BD3FDF"/>
    <w:rPr>
      <w:sz w:val="22"/>
      <w:szCs w:val="20"/>
    </w:rPr>
  </w:style>
  <w:style w:type="paragraph" w:styleId="Header">
    <w:name w:val="header"/>
    <w:aliases w:val="heading 1,h,Heading 11"/>
    <w:basedOn w:val="Normal"/>
    <w:link w:val="HeaderChar"/>
    <w:uiPriority w:val="99"/>
    <w:rsid w:val="00BD3FDF"/>
    <w:pPr>
      <w:tabs>
        <w:tab w:val="right" w:pos="8640"/>
      </w:tabs>
      <w:jc w:val="both"/>
    </w:pPr>
    <w:rPr>
      <w:szCs w:val="20"/>
      <w:lang w:val="en-GB"/>
    </w:rPr>
  </w:style>
  <w:style w:type="paragraph" w:styleId="Style1BTnumbered" w:customStyle="1">
    <w:name w:val="Style1 BT numbered"/>
    <w:basedOn w:val="TOC1"/>
    <w:rsid w:val="00BD3FDF"/>
    <w:pPr>
      <w:tabs>
        <w:tab w:val="clear" w:pos="400"/>
        <w:tab w:val="num" w:pos="360"/>
      </w:tabs>
      <w:ind w:left="360" w:hanging="360"/>
    </w:pPr>
    <w:rPr>
      <w:rFonts w:ascii="Times New Roman" w:hAnsi="Times New Roman"/>
      <w:b w:val="0"/>
      <w:bCs w:val="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3C54AD"/>
    <w:pPr>
      <w:tabs>
        <w:tab w:val="left" w:pos="400"/>
        <w:tab w:val="right" w:leader="dot" w:pos="9000"/>
      </w:tabs>
    </w:pPr>
    <w:rPr>
      <w:b/>
      <w:bCs/>
      <w:szCs w:val="20"/>
    </w:rPr>
  </w:style>
  <w:style w:type="character" w:styleId="PageNumber">
    <w:name w:val="page number"/>
    <w:basedOn w:val="DefaultParagraphFont"/>
    <w:rsid w:val="00BD3FDF"/>
  </w:style>
  <w:style w:type="paragraph" w:styleId="FooterFirst" w:customStyle="1">
    <w:name w:val="Footer First"/>
    <w:basedOn w:val="Footer"/>
    <w:rsid w:val="00BD3FDF"/>
    <w:pPr>
      <w:keepLines/>
      <w:pBdr>
        <w:bottom w:val="single" w:color="auto" w:sz="6" w:space="1"/>
      </w:pBdr>
      <w:tabs>
        <w:tab w:val="center" w:pos="4320"/>
      </w:tabs>
      <w:spacing w:before="600"/>
      <w:jc w:val="left"/>
    </w:pPr>
    <w:rPr>
      <w:rFonts w:ascii="New York" w:hAnsi="New York"/>
      <w:b/>
      <w:lang w:val="en-US"/>
    </w:rPr>
  </w:style>
  <w:style w:type="paragraph" w:styleId="Footer">
    <w:name w:val="footer"/>
    <w:basedOn w:val="Normal"/>
    <w:link w:val="FooterChar"/>
    <w:uiPriority w:val="99"/>
    <w:rsid w:val="00BD3FDF"/>
    <w:pPr>
      <w:tabs>
        <w:tab w:val="right" w:pos="8640"/>
      </w:tabs>
      <w:jc w:val="both"/>
    </w:pPr>
    <w:rPr>
      <w:szCs w:val="20"/>
      <w:lang w:val="en-GB"/>
    </w:rPr>
  </w:style>
  <w:style w:type="paragraph" w:styleId="HeadingBase" w:customStyle="1">
    <w:name w:val="Heading Base"/>
    <w:basedOn w:val="Normal"/>
    <w:next w:val="BodyText"/>
    <w:rsid w:val="00BD3FDF"/>
    <w:pPr>
      <w:keepNext/>
      <w:keepLines/>
      <w:spacing w:before="140" w:line="220" w:lineRule="atLeast"/>
    </w:pPr>
    <w:rPr>
      <w:rFonts w:ascii="Helvetica" w:hAnsi="Helvetica"/>
      <w:sz w:val="22"/>
      <w:szCs w:val="20"/>
    </w:rPr>
  </w:style>
  <w:style w:type="character" w:styleId="Hyperlink">
    <w:name w:val="Hyperlink"/>
    <w:basedOn w:val="DefaultParagraphFont"/>
    <w:uiPriority w:val="99"/>
    <w:rsid w:val="00BD3FDF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BD3FDF"/>
    <w:pPr>
      <w:ind w:left="200"/>
    </w:pPr>
    <w:rPr>
      <w:i/>
      <w:iCs/>
      <w:noProof/>
      <w:color w:val="000000"/>
      <w:szCs w:val="20"/>
    </w:rPr>
  </w:style>
  <w:style w:type="paragraph" w:styleId="CommentText">
    <w:name w:val="annotation text"/>
    <w:basedOn w:val="Normal"/>
    <w:link w:val="CommentTextChar"/>
    <w:semiHidden/>
    <w:rsid w:val="00BD3FDF"/>
    <w:rPr>
      <w:szCs w:val="20"/>
    </w:rPr>
  </w:style>
  <w:style w:type="paragraph" w:styleId="BodyTextIndent2">
    <w:name w:val="Body Text Indent 2"/>
    <w:basedOn w:val="Normal"/>
    <w:rsid w:val="00BD3FDF"/>
    <w:pPr>
      <w:ind w:left="720" w:hanging="720"/>
    </w:pPr>
    <w:rPr>
      <w:rFonts w:ascii="Arial" w:hAnsi="Arial"/>
      <w:szCs w:val="20"/>
    </w:rPr>
  </w:style>
  <w:style w:type="paragraph" w:styleId="BodyTextIndent">
    <w:name w:val="Body Text Indent"/>
    <w:basedOn w:val="Normal"/>
    <w:rsid w:val="00BD3FDF"/>
    <w:pPr>
      <w:ind w:left="576"/>
    </w:pPr>
    <w:rPr>
      <w:sz w:val="22"/>
      <w:szCs w:val="20"/>
    </w:rPr>
  </w:style>
  <w:style w:type="paragraph" w:styleId="Table-Text" w:customStyle="1">
    <w:name w:val="Table - Text"/>
    <w:basedOn w:val="Normal"/>
    <w:rsid w:val="00BD3FDF"/>
    <w:pPr>
      <w:autoSpaceDE w:val="0"/>
      <w:autoSpaceDN w:val="0"/>
      <w:spacing w:before="60" w:after="60"/>
    </w:pPr>
    <w:rPr>
      <w:szCs w:val="20"/>
    </w:rPr>
  </w:style>
  <w:style w:type="paragraph" w:styleId="heading20" w:customStyle="1">
    <w:name w:val="heading2"/>
    <w:aliases w:val="4"/>
    <w:basedOn w:val="Normal"/>
    <w:next w:val="Normal"/>
    <w:rsid w:val="00BD3FDF"/>
    <w:pPr>
      <w:keepNext/>
      <w:spacing w:before="240" w:after="60"/>
    </w:pPr>
    <w:rPr>
      <w:b/>
      <w:szCs w:val="20"/>
    </w:rPr>
  </w:style>
  <w:style w:type="paragraph" w:styleId="BodyTextIndent3">
    <w:name w:val="Body Text Indent 3"/>
    <w:basedOn w:val="Normal"/>
    <w:rsid w:val="00BD3FDF"/>
    <w:pPr>
      <w:ind w:left="1170" w:firstLine="450"/>
    </w:pPr>
    <w:rPr>
      <w:szCs w:val="20"/>
    </w:rPr>
  </w:style>
  <w:style w:type="paragraph" w:styleId="DDUNormal" w:customStyle="1">
    <w:name w:val="DDU Normal"/>
    <w:basedOn w:val="Normal"/>
    <w:rsid w:val="00BD3FDF"/>
    <w:pPr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ascii="Arial" w:hAnsi="Arial"/>
      <w:szCs w:val="20"/>
      <w:lang w:val="en-GB"/>
    </w:rPr>
  </w:style>
  <w:style w:type="paragraph" w:styleId="BodyText2">
    <w:name w:val="Body Text 2"/>
    <w:basedOn w:val="Normal"/>
    <w:rsid w:val="00BD3FDF"/>
    <w:rPr>
      <w:i/>
      <w:iCs/>
      <w:color w:val="0000FF"/>
      <w:szCs w:val="20"/>
    </w:rPr>
  </w:style>
  <w:style w:type="paragraph" w:styleId="TOC3">
    <w:name w:val="toc 3"/>
    <w:basedOn w:val="Normal"/>
    <w:next w:val="Normal"/>
    <w:autoRedefine/>
    <w:semiHidden/>
    <w:rsid w:val="00BD3FDF"/>
    <w:pPr>
      <w:ind w:left="480"/>
    </w:pPr>
  </w:style>
  <w:style w:type="paragraph" w:styleId="TOC4">
    <w:name w:val="toc 4"/>
    <w:basedOn w:val="Normal"/>
    <w:next w:val="Normal"/>
    <w:autoRedefine/>
    <w:semiHidden/>
    <w:rsid w:val="00BD3FDF"/>
    <w:pPr>
      <w:ind w:left="720"/>
    </w:pPr>
  </w:style>
  <w:style w:type="paragraph" w:styleId="TOC5">
    <w:name w:val="toc 5"/>
    <w:basedOn w:val="Normal"/>
    <w:next w:val="Normal"/>
    <w:autoRedefine/>
    <w:semiHidden/>
    <w:rsid w:val="00BD3FDF"/>
    <w:pPr>
      <w:ind w:left="960"/>
    </w:pPr>
  </w:style>
  <w:style w:type="paragraph" w:styleId="TOC6">
    <w:name w:val="toc 6"/>
    <w:basedOn w:val="Normal"/>
    <w:next w:val="Normal"/>
    <w:autoRedefine/>
    <w:semiHidden/>
    <w:rsid w:val="00BD3FDF"/>
    <w:pPr>
      <w:ind w:left="1200"/>
    </w:pPr>
  </w:style>
  <w:style w:type="paragraph" w:styleId="TOC7">
    <w:name w:val="toc 7"/>
    <w:basedOn w:val="Normal"/>
    <w:next w:val="Normal"/>
    <w:autoRedefine/>
    <w:semiHidden/>
    <w:rsid w:val="00BD3FDF"/>
    <w:pPr>
      <w:ind w:left="1440"/>
    </w:pPr>
  </w:style>
  <w:style w:type="paragraph" w:styleId="TOC8">
    <w:name w:val="toc 8"/>
    <w:basedOn w:val="Normal"/>
    <w:next w:val="Normal"/>
    <w:autoRedefine/>
    <w:semiHidden/>
    <w:rsid w:val="00BD3FDF"/>
    <w:pPr>
      <w:ind w:left="1680"/>
    </w:pPr>
  </w:style>
  <w:style w:type="paragraph" w:styleId="TOC9">
    <w:name w:val="toc 9"/>
    <w:basedOn w:val="Normal"/>
    <w:next w:val="Normal"/>
    <w:autoRedefine/>
    <w:semiHidden/>
    <w:rsid w:val="00BD3FDF"/>
    <w:pPr>
      <w:ind w:left="1920"/>
    </w:pPr>
  </w:style>
  <w:style w:type="paragraph" w:styleId="infoblue" w:customStyle="1">
    <w:name w:val="infoblue"/>
    <w:basedOn w:val="Normal"/>
    <w:rsid w:val="00BD3FDF"/>
    <w:pPr>
      <w:spacing w:after="120" w:line="240" w:lineRule="atLeast"/>
      <w:ind w:left="720"/>
    </w:pPr>
    <w:rPr>
      <w:i/>
      <w:color w:val="0000FF"/>
      <w:szCs w:val="20"/>
    </w:rPr>
  </w:style>
  <w:style w:type="paragraph" w:styleId="BalloonText">
    <w:name w:val="Balloon Text"/>
    <w:basedOn w:val="Normal"/>
    <w:semiHidden/>
    <w:rsid w:val="00BD3FDF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345FAA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rsid w:val="00345FAA"/>
    <w:rPr>
      <w:b/>
      <w:bCs/>
    </w:rPr>
  </w:style>
  <w:style w:type="character" w:styleId="CommentTextChar" w:customStyle="1">
    <w:name w:val="Comment Text Char"/>
    <w:basedOn w:val="DefaultParagraphFont"/>
    <w:link w:val="CommentText"/>
    <w:semiHidden/>
    <w:rsid w:val="00345FAA"/>
  </w:style>
  <w:style w:type="character" w:styleId="CommentSubjectChar" w:customStyle="1">
    <w:name w:val="Comment Subject Char"/>
    <w:basedOn w:val="CommentTextChar"/>
    <w:link w:val="CommentSubject"/>
    <w:rsid w:val="00345FAA"/>
  </w:style>
  <w:style w:type="character" w:styleId="PlaceholderText">
    <w:name w:val="Placeholder Text"/>
    <w:basedOn w:val="DefaultParagraphFont"/>
    <w:uiPriority w:val="99"/>
    <w:semiHidden/>
    <w:rsid w:val="00FE0AD3"/>
    <w:rPr>
      <w:color w:val="808080"/>
    </w:rPr>
  </w:style>
  <w:style w:type="paragraph" w:styleId="Revision">
    <w:name w:val="Revision"/>
    <w:hidden/>
    <w:uiPriority w:val="99"/>
    <w:semiHidden/>
    <w:rsid w:val="00FE0AD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D342F"/>
    <w:pPr>
      <w:ind w:left="720"/>
      <w:contextualSpacing/>
    </w:pPr>
  </w:style>
  <w:style w:type="paragraph" w:styleId="NoSpacing">
    <w:name w:val="No Spacing"/>
    <w:uiPriority w:val="1"/>
    <w:qFormat/>
    <w:rsid w:val="00FD4DCA"/>
    <w:rPr>
      <w:sz w:val="24"/>
      <w:szCs w:val="24"/>
    </w:rPr>
  </w:style>
  <w:style w:type="character" w:styleId="FooterChar" w:customStyle="1">
    <w:name w:val="Footer Char"/>
    <w:basedOn w:val="DefaultParagraphFont"/>
    <w:link w:val="Footer"/>
    <w:uiPriority w:val="99"/>
    <w:rsid w:val="00FE6345"/>
    <w:rPr>
      <w:sz w:val="24"/>
      <w:lang w:val="en-GB"/>
    </w:rPr>
  </w:style>
  <w:style w:type="paragraph" w:styleId="Footer2" w:customStyle="1">
    <w:name w:val="Footer 2"/>
    <w:basedOn w:val="Footer"/>
    <w:uiPriority w:val="99"/>
    <w:rsid w:val="00FE6345"/>
    <w:pPr>
      <w:widowControl w:val="0"/>
      <w:pBdr>
        <w:top w:val="single" w:color="BFBFBF" w:sz="4" w:space="1"/>
      </w:pBdr>
      <w:tabs>
        <w:tab w:val="center" w:pos="4320"/>
      </w:tabs>
      <w:spacing w:after="120" w:line="240" w:lineRule="atLeast"/>
      <w:jc w:val="left"/>
    </w:pPr>
    <w:rPr>
      <w:rFonts w:ascii="Calibri" w:hAnsi="Calibri" w:eastAsia="Calibri" w:cs="Calibri"/>
      <w:lang w:val="en-US"/>
    </w:rPr>
  </w:style>
  <w:style w:type="paragraph" w:styleId="lineheavy" w:customStyle="1">
    <w:name w:val="line heavy"/>
    <w:basedOn w:val="Normal"/>
    <w:rsid w:val="00DB3865"/>
    <w:pPr>
      <w:pBdr>
        <w:bottom w:val="double" w:color="auto" w:sz="4" w:space="1"/>
      </w:pBdr>
    </w:pPr>
    <w:rPr>
      <w:rFonts w:ascii="Arial" w:hAnsi="Arial"/>
      <w:sz w:val="22"/>
      <w:szCs w:val="20"/>
    </w:rPr>
  </w:style>
  <w:style w:type="paragraph" w:styleId="ProposalBullets" w:customStyle="1">
    <w:name w:val="Proposal Bullets"/>
    <w:basedOn w:val="BodyText"/>
    <w:rsid w:val="00DB3865"/>
    <w:pPr>
      <w:numPr>
        <w:numId w:val="3"/>
      </w:numPr>
      <w:spacing w:before="60" w:line="260" w:lineRule="exact"/>
    </w:pPr>
    <w:rPr>
      <w:rFonts w:ascii="Times New Roman" w:hAnsi="Times New Roman"/>
      <w:spacing w:val="-5"/>
      <w:sz w:val="20"/>
    </w:rPr>
  </w:style>
  <w:style w:type="character" w:styleId="ms-sitemapdirectional" w:customStyle="1">
    <w:name w:val="ms-sitemapdirectional"/>
    <w:basedOn w:val="DefaultParagraphFont"/>
    <w:rsid w:val="009021D6"/>
  </w:style>
  <w:style w:type="table" w:styleId="TableGrid">
    <w:name w:val="Table Grid"/>
    <w:basedOn w:val="TableNormal"/>
    <w:rsid w:val="004616B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New" w:customStyle="1">
    <w:name w:val="Title_New"/>
    <w:next w:val="Normal"/>
    <w:link w:val="TitleNewChar"/>
    <w:qFormat/>
    <w:rsid w:val="006748BA"/>
    <w:pPr>
      <w:shd w:val="clear" w:color="auto" w:fill="FFFFFF" w:themeFill="background1"/>
      <w:ind w:left="-1296"/>
    </w:pPr>
    <w:rPr>
      <w:rFonts w:ascii="Segoe UI Light" w:hAnsi="Segoe UI Light"/>
      <w:b/>
      <w:color w:val="000000" w:themeColor="text1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styleId="TitleNewChar" w:customStyle="1">
    <w:name w:val="Title_New Char"/>
    <w:basedOn w:val="DefaultParagraphFont"/>
    <w:link w:val="TitleNew"/>
    <w:rsid w:val="006748BA"/>
    <w:rPr>
      <w:rFonts w:ascii="Segoe UI Light" w:hAnsi="Segoe UI Light"/>
      <w:b/>
      <w:color w:val="000000" w:themeColor="text1"/>
      <w:sz w:val="44"/>
      <w:szCs w:val="24"/>
      <w:shd w:val="clear" w:color="auto" w:fill="FFFFFF" w:themeFill="background1"/>
      <w14:textOutline w14:w="9525" w14:cap="rnd" w14:cmpd="sng" w14:algn="ctr">
        <w14:noFill/>
        <w14:prstDash w14:val="solid"/>
        <w14:bevel/>
      </w14:textOutline>
    </w:rPr>
  </w:style>
  <w:style w:type="paragraph" w:styleId="BulletXp" w:customStyle="1">
    <w:name w:val="Bullet_Xp"/>
    <w:next w:val="Normal"/>
    <w:link w:val="BulletXpChar"/>
    <w:qFormat/>
    <w:rsid w:val="0016698F"/>
    <w:pPr>
      <w:numPr>
        <w:numId w:val="4"/>
      </w:numPr>
      <w:spacing w:after="120" w:line="300" w:lineRule="exact"/>
      <w:ind w:left="432" w:hanging="288"/>
    </w:pPr>
    <w:rPr>
      <w:rFonts w:ascii="Arial" w:hAnsi="Arial"/>
      <w:color w:val="404040" w:themeColor="text1" w:themeTint="BF"/>
      <w:szCs w:val="24"/>
    </w:rPr>
  </w:style>
  <w:style w:type="paragraph" w:styleId="BulletSub1Xp" w:customStyle="1">
    <w:name w:val="Bullet_Sub1_Xp"/>
    <w:basedOn w:val="BulletXp"/>
    <w:link w:val="BulletSub1XpChar"/>
    <w:rsid w:val="002E39CE"/>
  </w:style>
  <w:style w:type="character" w:styleId="BulletXpChar" w:customStyle="1">
    <w:name w:val="Bullet_Xp Char"/>
    <w:basedOn w:val="DefaultParagraphFont"/>
    <w:link w:val="BulletXp"/>
    <w:rsid w:val="0016698F"/>
    <w:rPr>
      <w:rFonts w:ascii="Arial" w:hAnsi="Arial"/>
      <w:color w:val="404040" w:themeColor="text1" w:themeTint="BF"/>
      <w:szCs w:val="24"/>
    </w:rPr>
  </w:style>
  <w:style w:type="paragraph" w:styleId="BulletMahesh" w:customStyle="1">
    <w:name w:val="Bullet_Mahesh"/>
    <w:link w:val="BulletMaheshChar"/>
    <w:qFormat/>
    <w:rsid w:val="0016698F"/>
    <w:pPr>
      <w:numPr>
        <w:numId w:val="5"/>
      </w:numPr>
      <w:spacing w:after="120"/>
      <w:ind w:left="1008" w:hanging="288"/>
    </w:pPr>
    <w:rPr>
      <w:rFonts w:ascii="Arial" w:hAnsi="Arial"/>
      <w:color w:val="404040" w:themeColor="text1" w:themeTint="BF"/>
      <w:szCs w:val="24"/>
    </w:rPr>
  </w:style>
  <w:style w:type="character" w:styleId="BulletSub1XpChar" w:customStyle="1">
    <w:name w:val="Bullet_Sub1_Xp Char"/>
    <w:basedOn w:val="BulletXpChar"/>
    <w:link w:val="BulletSub1Xp"/>
    <w:rsid w:val="002E39CE"/>
    <w:rPr>
      <w:rFonts w:ascii="Arial" w:hAnsi="Arial"/>
      <w:color w:val="404040" w:themeColor="text1" w:themeTint="BF"/>
      <w:szCs w:val="24"/>
    </w:rPr>
  </w:style>
  <w:style w:type="paragraph" w:styleId="BodyTextXp" w:customStyle="1">
    <w:name w:val="Body_Text_Xp"/>
    <w:qFormat/>
    <w:rsid w:val="008C45B5"/>
    <w:pPr>
      <w:spacing w:line="300" w:lineRule="exact"/>
    </w:pPr>
    <w:rPr>
      <w:rFonts w:ascii="Arial" w:hAnsi="Arial"/>
      <w:color w:val="404040" w:themeColor="text1" w:themeTint="BF"/>
      <w:szCs w:val="24"/>
    </w:rPr>
  </w:style>
  <w:style w:type="character" w:styleId="BulletMaheshChar" w:customStyle="1">
    <w:name w:val="Bullet_Mahesh Char"/>
    <w:basedOn w:val="DefaultParagraphFont"/>
    <w:link w:val="BulletMahesh"/>
    <w:rsid w:val="0016698F"/>
    <w:rPr>
      <w:rFonts w:ascii="Arial" w:hAnsi="Arial"/>
      <w:color w:val="404040" w:themeColor="text1" w:themeTint="BF"/>
      <w:szCs w:val="24"/>
    </w:rPr>
  </w:style>
  <w:style w:type="paragraph" w:styleId="HighlightXp" w:customStyle="1">
    <w:name w:val="Highlight_Xp"/>
    <w:next w:val="BodyTextXp"/>
    <w:qFormat/>
    <w:rsid w:val="00654630"/>
    <w:rPr>
      <w:rFonts w:ascii="Verdana" w:hAnsi="Verdana"/>
      <w:i/>
      <w:color w:val="404040" w:themeColor="text1" w:themeTint="BF"/>
      <w:szCs w:val="24"/>
    </w:rPr>
  </w:style>
  <w:style w:type="table" w:styleId="TableXp" w:customStyle="1">
    <w:name w:val="Table_Xp"/>
    <w:basedOn w:val="TableNormal"/>
    <w:uiPriority w:val="99"/>
    <w:rsid w:val="008F3166"/>
    <w:rPr>
      <w:rFonts w:ascii="Arial" w:hAnsi="Arial"/>
    </w:r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cPr>
      <w:shd w:val="clear" w:color="auto" w:fill="FFFFFF" w:themeFill="background1"/>
      <w:tcMar>
        <w:top w:w="58" w:type="dxa"/>
        <w:left w:w="115" w:type="dxa"/>
        <w:bottom w:w="58" w:type="dxa"/>
        <w:right w:w="115" w:type="dxa"/>
      </w:tcMar>
    </w:tcPr>
    <w:tblStylePr w:type="firstRow">
      <w:rPr>
        <w:rFonts w:ascii="Arial" w:hAnsi="Arial"/>
        <w:b/>
        <w:i w:val="0"/>
        <w:color w:val="D99594" w:themeColor="accent2" w:themeTint="99"/>
        <w:sz w:val="20"/>
      </w:rPr>
      <w:tblPr/>
      <w:tcPr>
        <w:shd w:val="clear" w:color="auto" w:fill="E6E6E6"/>
      </w:tcPr>
    </w:tblStylePr>
  </w:style>
  <w:style w:type="character" w:styleId="BodyTextChar" w:customStyle="1">
    <w:name w:val="Body Text Char"/>
    <w:aliases w:val="Harry Char"/>
    <w:basedOn w:val="DefaultParagraphFont"/>
    <w:link w:val="BodyText"/>
    <w:rsid w:val="00F17582"/>
    <w:rPr>
      <w:rFonts w:ascii="Verdana" w:hAnsi="Verdana"/>
      <w:color w:val="404040" w:themeColor="text1" w:themeTint="BF"/>
      <w:sz w:val="22"/>
    </w:rPr>
  </w:style>
  <w:style w:type="character" w:styleId="HeaderChar" w:customStyle="1">
    <w:name w:val="Header Char"/>
    <w:aliases w:val="heading 1 Char,h Char,Heading 11 Char"/>
    <w:basedOn w:val="DefaultParagraphFont"/>
    <w:link w:val="Header"/>
    <w:uiPriority w:val="99"/>
    <w:rsid w:val="00A41D65"/>
    <w:rPr>
      <w:rFonts w:ascii="Verdana" w:hAnsi="Verdana"/>
      <w:color w:val="404040" w:themeColor="text1" w:themeTint="BF"/>
      <w:lang w:val="en-GB"/>
    </w:rPr>
  </w:style>
  <w:style w:type="paragraph" w:styleId="Heading2Normal" w:customStyle="1">
    <w:name w:val="Heading 2 Normal"/>
    <w:basedOn w:val="Normal"/>
    <w:rsid w:val="00E41C3D"/>
    <w:pPr>
      <w:spacing w:line="240" w:lineRule="auto"/>
      <w:ind w:left="360"/>
    </w:pPr>
    <w:rPr>
      <w:rFonts w:ascii="Arial" w:hAnsi="Arial"/>
      <w:color w:val="auto"/>
      <w:sz w:val="22"/>
      <w:szCs w:val="22"/>
      <w:lang w:val="en-GB"/>
    </w:rPr>
  </w:style>
  <w:style w:type="paragraph" w:styleId="Heading3Normal" w:customStyle="1">
    <w:name w:val="Heading 3 Normal"/>
    <w:basedOn w:val="Normal"/>
    <w:rsid w:val="00634E40"/>
    <w:pPr>
      <w:spacing w:line="240" w:lineRule="auto"/>
      <w:ind w:left="720"/>
    </w:pPr>
    <w:rPr>
      <w:rFonts w:ascii="Arial" w:hAnsi="Arial"/>
      <w:color w:val="auto"/>
      <w:sz w:val="22"/>
      <w:szCs w:val="22"/>
    </w:rPr>
  </w:style>
  <w:style w:type="character" w:styleId="FollowedHyperlink">
    <w:name w:val="FollowedHyperlink"/>
    <w:basedOn w:val="DefaultParagraphFont"/>
    <w:semiHidden/>
    <w:unhideWhenUsed/>
    <w:rsid w:val="00B34F09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39B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F4427C"/>
    <w:rPr>
      <w:i/>
      <w:iCs/>
    </w:rPr>
  </w:style>
  <w:style w:type="paragraph" w:styleId="StyleHeading1JavaClassVerdanaLatin10pt" w:customStyle="1">
    <w:name w:val="Style Heading 1Java Class + Verdana (Latin) 10 pt"/>
    <w:basedOn w:val="Heading1"/>
    <w:rsid w:val="007C4BDC"/>
    <w:pPr>
      <w:keepNext w:val="0"/>
      <w:widowControl w:val="0"/>
      <w:pBdr>
        <w:bottom w:val="none" w:color="auto" w:sz="0" w:space="0"/>
      </w:pBdr>
      <w:spacing w:before="360"/>
    </w:pPr>
    <w:rPr>
      <w:rFonts w:ascii="Verdana" w:hAnsi="Verdana" w:cs="Arial"/>
      <w:b/>
      <w:iCs/>
      <w:color w:val="auto"/>
      <w:kern w:val="32"/>
      <w:sz w:val="22"/>
      <w:szCs w:val="32"/>
    </w:rPr>
  </w:style>
  <w:style w:type="character" w:styleId="normaltextrun" w:customStyle="1">
    <w:name w:val="normaltextrun"/>
    <w:basedOn w:val="DefaultParagraphFont"/>
    <w:rsid w:val="00D07C17"/>
  </w:style>
  <w:style w:type="character" w:styleId="Heading2Char" w:customStyle="1">
    <w:name w:val="Heading 2 Char"/>
    <w:basedOn w:val="DefaultParagraphFont"/>
    <w:link w:val="Heading2"/>
    <w:uiPriority w:val="9"/>
    <w:rsid w:val="00004193"/>
    <w:rPr>
      <w:rFonts w:ascii="Arial" w:hAnsi="Arial"/>
      <w:b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0497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18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5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6595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19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42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7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6147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5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33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39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6780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7909">
          <w:marLeft w:val="533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55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931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249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0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045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53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149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280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5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7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6868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50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1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3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678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3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80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461192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8322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5892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423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5077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2146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720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3389">
          <w:marLeft w:val="533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6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otnet.microsoft.com/en-us/download/dotnet/6.0" TargetMode="External" Id="rId13" /><Relationship Type="http://schemas.openxmlformats.org/officeDocument/2006/relationships/hyperlink" Target="https://dev.azure.com/aiaacd/" TargetMode="External" Id="rId18" /><Relationship Type="http://schemas.openxmlformats.org/officeDocument/2006/relationships/image" Target="media/image14.png" Id="rId26" /><Relationship Type="http://schemas.openxmlformats.org/officeDocument/2006/relationships/image" Target="media/image27.png" Id="rId39" /><Relationship Type="http://schemas.openxmlformats.org/officeDocument/2006/relationships/image" Target="media/image9.png" Id="rId21" /><Relationship Type="http://schemas.openxmlformats.org/officeDocument/2006/relationships/image" Target="media/image22.png" Id="rId34" /><Relationship Type="http://schemas.openxmlformats.org/officeDocument/2006/relationships/image" Target="media/image30.png" Id="rId42" /><Relationship Type="http://schemas.openxmlformats.org/officeDocument/2006/relationships/fontTable" Target="fontTable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17.png" Id="rId29" /><Relationship Type="http://schemas.openxmlformats.org/officeDocument/2006/relationships/image" Target="media/image1.png" Id="rId11" /><Relationship Type="http://schemas.openxmlformats.org/officeDocument/2006/relationships/image" Target="media/image12.png" Id="rId24" /><Relationship Type="http://schemas.openxmlformats.org/officeDocument/2006/relationships/image" Target="media/image20.png" Id="rId32" /><Relationship Type="http://schemas.openxmlformats.org/officeDocument/2006/relationships/image" Target="media/image25.png" Id="rId37" /><Relationship Type="http://schemas.openxmlformats.org/officeDocument/2006/relationships/image" Target="media/image28.png" Id="rId40" /><Relationship Type="http://schemas.openxmlformats.org/officeDocument/2006/relationships/header" Target="header1.xml" Id="rId45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image" Target="media/image24.png" Id="rId36" /><Relationship Type="http://schemas.openxmlformats.org/officeDocument/2006/relationships/customXml" Target="../customXml/item5.xml" Id="rId49" /><Relationship Type="http://schemas.openxmlformats.org/officeDocument/2006/relationships/endnotes" Target="endnotes.xml" Id="rId10" /><Relationship Type="http://schemas.openxmlformats.org/officeDocument/2006/relationships/image" Target="media/image7.png" Id="rId19" /><Relationship Type="http://schemas.openxmlformats.org/officeDocument/2006/relationships/image" Target="media/image19.png" Id="rId31" /><Relationship Type="http://schemas.openxmlformats.org/officeDocument/2006/relationships/hyperlink" Target="https://docs.microsoft.com/en-us/azure/devops-project/azure-devops-project-aspnet-core" TargetMode="Externa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image" Target="media/image23.png" Id="rId35" /><Relationship Type="http://schemas.openxmlformats.org/officeDocument/2006/relationships/image" Target="media/image31.png" Id="rId43" /><Relationship Type="http://schemas.openxmlformats.org/officeDocument/2006/relationships/theme" Target="theme/theme1.xml" Id="rId48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6.png" Id="rId17" /><Relationship Type="http://schemas.openxmlformats.org/officeDocument/2006/relationships/image" Target="media/image13.png" Id="rId25" /><Relationship Type="http://schemas.openxmlformats.org/officeDocument/2006/relationships/image" Target="media/image21.png" Id="rId33" /><Relationship Type="http://schemas.openxmlformats.org/officeDocument/2006/relationships/image" Target="media/image26.png" Id="rId38" /><Relationship Type="http://schemas.openxmlformats.org/officeDocument/2006/relationships/footer" Target="footer1.xml" Id="rId46" /><Relationship Type="http://schemas.openxmlformats.org/officeDocument/2006/relationships/image" Target="media/image8.png" Id="rId20" /><Relationship Type="http://schemas.openxmlformats.org/officeDocument/2006/relationships/image" Target="media/image29.png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Xpanxion\Gryphex\PM%20docs%20template\T_ProjectManagement%20Strategy_Lightweigh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809A5BDCBA434DA38E09060D9B28C4" ma:contentTypeVersion="719" ma:contentTypeDescription="Create a new document." ma:contentTypeScope="" ma:versionID="2f9139ff2589e5ef74dd0eb193686971">
  <xsd:schema xmlns:xsd="http://www.w3.org/2001/XMLSchema" xmlns:xs="http://www.w3.org/2001/XMLSchema" xmlns:p="http://schemas.microsoft.com/office/2006/metadata/properties" xmlns:ns2="183d2cff-20b2-4031-8531-ca6d6a7fa670" xmlns:ns3="42f5caa9-ddf2-4e46-af93-cedba57f6210" targetNamespace="http://schemas.microsoft.com/office/2006/metadata/properties" ma:root="true" ma:fieldsID="85dea01280c49fdf0395ec05dc34f31e" ns2:_="" ns3:_="">
    <xsd:import namespace="183d2cff-20b2-4031-8531-ca6d6a7fa670"/>
    <xsd:import namespace="42f5caa9-ddf2-4e46-af93-cedba57f6210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Status" minOccurs="0"/>
                <xsd:element ref="ns3:MediaServiceAutoKeyPoints" minOccurs="0"/>
                <xsd:element ref="ns3:MediaServiceKeyPoints" minOccurs="0"/>
                <xsd:element ref="ns2:TaxCatchAll" minOccurs="0"/>
                <xsd:element ref="ns2:TaxKeywordTaxHTField" minOccurs="0"/>
                <xsd:element ref="ns3:MediaServiceDateTaken" minOccurs="0"/>
                <xsd:element ref="ns2:SharedWithUsers" minOccurs="0"/>
                <xsd:element ref="ns2:SharedWithDetail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3d2cff-20b2-4031-8531-ca6d6a7fa670" elementFormDefault="qualified">
    <xsd:import namespace="http://schemas.microsoft.com/office/2006/documentManagement/types"/>
    <xsd:import namespace="http://schemas.microsoft.com/office/infopath/2007/PartnerControls"/>
    <xsd:element name="_dlc_DocId" ma:index="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6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16" nillable="true" ma:displayName="Taxonomy Catch All Column" ma:hidden="true" ma:list="{fc44cbd6-3f0f-40e7-8ca3-f42bc3393e96}" ma:internalName="TaxCatchAll" ma:showField="CatchAllData" ma:web="183d2cff-20b2-4031-8531-ca6d6a7fa6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8" nillable="true" ma:taxonomy="true" ma:internalName="TaxKeywordTaxHTField" ma:taxonomyFieldName="TaxKeyword" ma:displayName="Enterprise Keywords" ma:fieldId="{23f27201-bee3-471e-b2e7-b64fd8b7ca38}" ma:taxonomyMulti="true" ma:sspId="3b9101bd-1fd1-4409-a484-ec2b6255269f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SharedWithUsers" ma:index="20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5caa9-ddf2-4e46-af93-cedba57f62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Status" ma:index="13" nillable="true" ma:displayName="Status" ma:default="Current" ma:format="Dropdown" ma:internalName="Status">
      <xsd:simpleType>
        <xsd:restriction base="dms:Choice">
          <xsd:enumeration value="Archive"/>
          <xsd:enumeration value="Current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Tags" ma:internalName="MediaServiceAutoTags" ma:readOnly="true">
      <xsd:simpleType>
        <xsd:restriction base="dms:Text"/>
      </xsd:simple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7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3d2cff-20b2-4031-8531-ca6d6a7fa670" xsi:nil="true"/>
    <Status xmlns="42f5caa9-ddf2-4e46-af93-cedba57f6210">Current</Status>
    <TaxKeywordTaxHTField xmlns="183d2cff-20b2-4031-8531-ca6d6a7fa670">
      <Terms xmlns="http://schemas.microsoft.com/office/infopath/2007/PartnerControls"/>
    </TaxKeywordTaxHTField>
    <_dlc_DocId xmlns="183d2cff-20b2-4031-8531-ca6d6a7fa670">FNJPUD3572TX-1406930629-493</_dlc_DocId>
    <_dlc_DocIdUrl xmlns="183d2cff-20b2-4031-8531-ca6d6a7fa670">
      <Url>https://aiaacd.sharepoint.com/Azure/_layouts/15/DocIdRedir.aspx?ID=FNJPUD3572TX-1406930629-493</Url>
      <Description>FNJPUD3572TX-1406930629-493</Description>
    </_dlc_DocIdUrl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FC1DD254-3938-4593-8729-8F783EF5DA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B2D0760-4870-45C8-A961-0B1728082CA7}"/>
</file>

<file path=customXml/itemProps3.xml><?xml version="1.0" encoding="utf-8"?>
<ds:datastoreItem xmlns:ds="http://schemas.openxmlformats.org/officeDocument/2006/customXml" ds:itemID="{D2FCE33B-FBE1-46CC-8007-F4C3D5E55A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507CFF-CAB4-490A-BB53-87DEF403CD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95F7880-95BC-4297-96A8-927A07341BB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T_ProjectManagement Strategy_Lightweight.dot</ap:Template>
  <ap:Application>Microsoft Word for the web</ap:Application>
  <ap:DocSecurity>0</ap:DocSecurity>
  <ap:ScaleCrop>false</ap:ScaleCrop>
  <ap:Company>Varseno Solutions LLP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Sushil Bhingardive</dc:creator>
  <cp:lastModifiedBy>Rushikesh Bhosle</cp:lastModifiedBy>
  <cp:revision>52</cp:revision>
  <cp:lastPrinted>2022-07-21T20:42:00Z</cp:lastPrinted>
  <dcterms:created xsi:type="dcterms:W3CDTF">2022-06-02T20:26:00Z</dcterms:created>
  <dcterms:modified xsi:type="dcterms:W3CDTF">2024-07-25T16:46:04Z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0x010100D2809A5BDCBA434DA38E09060D9B28C4</vt:lpwstr>
  </property>
  <property fmtid="{D5CDD505-2E9C-101B-9397-08002B2CF9AE}" pid="3" name="_dlc_DocIdItemGuid">
    <vt:lpwstr>add29caa-877b-404a-acb9-975de1faf42b</vt:lpwstr>
  </property>
  <property fmtid="{D5CDD505-2E9C-101B-9397-08002B2CF9AE}" pid="4" name="TaxKeyword">
    <vt:lpwstr/>
  </property>
</Properties>
</file>